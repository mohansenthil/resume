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EAA4" w14:textId="73D6A38B" w:rsidR="001E501D" w:rsidRPr="00F00D23" w:rsidRDefault="0055578F" w:rsidP="00B8191D">
      <w:pPr>
        <w:pStyle w:val="Title"/>
        <w:spacing w:before="60"/>
        <w:ind w:left="0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3B44BD46" wp14:editId="12BFF30F">
                <wp:simplePos x="0" y="0"/>
                <wp:positionH relativeFrom="page">
                  <wp:posOffset>5438775</wp:posOffset>
                </wp:positionH>
                <wp:positionV relativeFrom="page">
                  <wp:posOffset>390525</wp:posOffset>
                </wp:positionV>
                <wp:extent cx="1972945" cy="93345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94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384AD" w14:textId="1A1ADD50" w:rsidR="00F00D23" w:rsidRPr="00862E37" w:rsidRDefault="003F6959" w:rsidP="00862E37">
                            <w:pPr>
                              <w:pStyle w:val="Contactinfo"/>
                            </w:pPr>
                            <w:r>
                              <w:t xml:space="preserve">+91 </w:t>
                            </w:r>
                            <w:r w:rsidR="00D20A76">
                              <w:t>9043 121 430</w:t>
                            </w:r>
                          </w:p>
                          <w:p w14:paraId="2A75AF13" w14:textId="0570FA9B" w:rsidR="00F00D23" w:rsidRPr="00862E37" w:rsidRDefault="0095322D" w:rsidP="00862E37">
                            <w:pPr>
                              <w:pStyle w:val="Contactinfo"/>
                            </w:pPr>
                            <w:r>
                              <w:t>Mohansenthil92@gmail.com</w:t>
                            </w:r>
                          </w:p>
                          <w:p w14:paraId="7FCA37A7" w14:textId="5D7D61A9" w:rsidR="00F00D23" w:rsidRPr="00862E37" w:rsidRDefault="007F3B35" w:rsidP="00862E37">
                            <w:pPr>
                              <w:pStyle w:val="Contactinfo"/>
                            </w:pPr>
                            <w:r>
                              <w:t>Chennai</w:t>
                            </w:r>
                          </w:p>
                          <w:p w14:paraId="0BC5F403" w14:textId="7CE3F7A4" w:rsidR="0055578F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LinkedIn.com/</w:t>
                            </w:r>
                            <w:r w:rsidR="0093170B" w:rsidRPr="0093170B">
                              <w:t>in/mohanras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4BD4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28.25pt;margin-top:30.75pt;width:155.35pt;height:73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" filled="f" stroked="f">
                <v:textbox>
                  <w:txbxContent>
                    <w:p w14:paraId="433384AD" w14:textId="1A1ADD50" w:rsidR="00F00D23" w:rsidRPr="00862E37" w:rsidRDefault="003F6959" w:rsidP="00862E37">
                      <w:pPr>
                        <w:pStyle w:val="Contactinfo"/>
                      </w:pPr>
                      <w:r>
                        <w:t xml:space="preserve">+91 </w:t>
                      </w:r>
                      <w:r w:rsidR="00D20A76">
                        <w:t>9043 121 430</w:t>
                      </w:r>
                    </w:p>
                    <w:p w14:paraId="2A75AF13" w14:textId="0570FA9B" w:rsidR="00F00D23" w:rsidRPr="00862E37" w:rsidRDefault="0095322D" w:rsidP="00862E37">
                      <w:pPr>
                        <w:pStyle w:val="Contactinfo"/>
                      </w:pPr>
                      <w:r>
                        <w:t>Mohansenthil92@gmail.com</w:t>
                      </w:r>
                    </w:p>
                    <w:p w14:paraId="7FCA37A7" w14:textId="5D7D61A9" w:rsidR="00F00D23" w:rsidRPr="00862E37" w:rsidRDefault="007F3B35" w:rsidP="00862E37">
                      <w:pPr>
                        <w:pStyle w:val="Contactinfo"/>
                      </w:pPr>
                      <w:r>
                        <w:t>Chennai</w:t>
                      </w:r>
                    </w:p>
                    <w:p w14:paraId="0BC5F403" w14:textId="7CE3F7A4" w:rsidR="0055578F" w:rsidRPr="00862E37" w:rsidRDefault="00F00D23" w:rsidP="00862E37">
                      <w:pPr>
                        <w:pStyle w:val="Contactinfo"/>
                      </w:pPr>
                      <w:r w:rsidRPr="00862E37">
                        <w:t>LinkedIn.com/</w:t>
                      </w:r>
                      <w:r w:rsidR="0093170B" w:rsidRPr="0093170B">
                        <w:t>in/mohanras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36CBF3EB" wp14:editId="1BAE332A">
                <wp:simplePos x="0" y="0"/>
                <wp:positionH relativeFrom="page">
                  <wp:posOffset>5297805</wp:posOffset>
                </wp:positionH>
                <wp:positionV relativeFrom="page">
                  <wp:posOffset>422910</wp:posOffset>
                </wp:positionV>
                <wp:extent cx="159385" cy="845185"/>
                <wp:effectExtent l="0" t="0" r="0" b="0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" cy="84518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5DB3E" id="Group 11" o:spid="_x0000_s1026" alt="Group of contact info icons" style="position:absolute;margin-left:417.15pt;margin-top:33.3pt;width:12.55pt;height:66.5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">
                  <v:imagedata r:id="rId19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">
                  <v:imagedata r:id="rId20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">
                  <v:imagedata r:id="rId21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">
                  <v:imagedata r:id="rId22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1D69599" wp14:editId="311F5EDA">
                <wp:simplePos x="0" y="0"/>
                <wp:positionH relativeFrom="page">
                  <wp:posOffset>186690</wp:posOffset>
                </wp:positionH>
                <wp:positionV relativeFrom="margin">
                  <wp:posOffset>49530</wp:posOffset>
                </wp:positionV>
                <wp:extent cx="128476" cy="870086"/>
                <wp:effectExtent l="0" t="0" r="5080" b="6350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76" cy="87008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8D789" id="Rectangle 10" o:spid="_x0000_s1026" alt="&quot;&quot;" style="position:absolute;margin-left:14.7pt;margin-top:3.9pt;width:10.1pt;height:68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" fillcolor="#adadad [2414]" stroked="f" strokeweight="1pt">
                <w10:wrap anchorx="page" anchory="margin"/>
                <w10:anchorlock/>
              </v:rect>
            </w:pict>
          </mc:Fallback>
        </mc:AlternateContent>
      </w:r>
      <w:r w:rsidR="003854C1">
        <w:t>Mohan raj senthilnathan</w:t>
      </w:r>
    </w:p>
    <w:p w14:paraId="2D3688F4" w14:textId="4F66767A" w:rsidR="00B8191D" w:rsidRPr="005126A9" w:rsidRDefault="003854C1" w:rsidP="00E04B5D">
      <w:pPr>
        <w:pStyle w:val="Heading1"/>
        <w:spacing w:after="240"/>
        <w:rPr>
          <w:rFonts w:asciiTheme="minorHAnsi" w:hAnsiTheme="minorHAnsi"/>
          <w:b w:val="0"/>
          <w:bCs/>
        </w:rPr>
      </w:pPr>
      <w:r w:rsidRPr="005126A9">
        <w:rPr>
          <w:rFonts w:asciiTheme="minorHAnsi" w:hAnsiTheme="minorHAnsi"/>
          <w:b w:val="0"/>
          <w:bCs/>
        </w:rPr>
        <w:t>Principal</w:t>
      </w:r>
      <w:r w:rsidR="00F00D23" w:rsidRPr="005126A9">
        <w:rPr>
          <w:rFonts w:asciiTheme="minorHAnsi" w:hAnsiTheme="minorHAnsi"/>
          <w:b w:val="0"/>
          <w:bCs/>
        </w:rPr>
        <w:t xml:space="preserve"> SOFTWARE ENGINEER</w:t>
      </w:r>
      <w:r w:rsidR="00937FCB" w:rsidRPr="005126A9">
        <w:rPr>
          <w:rFonts w:asciiTheme="minorHAnsi" w:hAnsiTheme="minorHAnsi"/>
          <w:b w:val="0"/>
          <w:bCs/>
        </w:rPr>
        <w:br/>
      </w:r>
      <w:r w:rsidR="00072D85" w:rsidRPr="005126A9">
        <w:rPr>
          <w:rFonts w:asciiTheme="minorHAnsi" w:hAnsiTheme="minorHAnsi"/>
          <w:b w:val="0"/>
          <w:bCs/>
        </w:rPr>
        <w:t>Distributed Systems | AI A</w:t>
      </w:r>
      <w:r w:rsidR="005126A9">
        <w:rPr>
          <w:rFonts w:asciiTheme="minorHAnsi" w:hAnsiTheme="minorHAnsi"/>
          <w:b w:val="0"/>
          <w:bCs/>
        </w:rPr>
        <w:t>GENTS</w:t>
      </w:r>
    </w:p>
    <w:p w14:paraId="6FEB89DB" w14:textId="53A3F983" w:rsidR="00D504BB" w:rsidRDefault="00D504BB" w:rsidP="00B8191D">
      <w:pPr>
        <w:pStyle w:val="Heading1"/>
        <w:spacing w:after="120"/>
      </w:pPr>
      <w:r>
        <w:t>Professional Overview</w:t>
      </w:r>
    </w:p>
    <w:p w14:paraId="3F69EB01" w14:textId="1BA4D1D7" w:rsidR="00F00D23" w:rsidRPr="00B8191D" w:rsidRDefault="00D504BB" w:rsidP="00E24C68">
      <w:pPr>
        <w:rPr>
          <w:szCs w:val="22"/>
        </w:rPr>
      </w:pPr>
      <w:r w:rsidRPr="00BB1D96">
        <w:rPr>
          <w:szCs w:val="22"/>
        </w:rPr>
        <w:t>Principal Software Engineer with 12+ years of experience building scalable, secure distributed systems and cloud-native platforms. Proven expertise in modernizing legacy architecture and developing AI agents using the Claude Agent SDK to automate workflows, reduce manual effort, and improve system efficiency.</w: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488AF4D3" wp14:editId="6F0A4FCC">
                <wp:simplePos x="0" y="0"/>
                <wp:positionH relativeFrom="page">
                  <wp:posOffset>111125</wp:posOffset>
                </wp:positionH>
                <wp:positionV relativeFrom="page">
                  <wp:posOffset>2267585</wp:posOffset>
                </wp:positionV>
                <wp:extent cx="4793138" cy="8366052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3138" cy="83660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1E1EE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3BB55B3A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08CF4216" w14:textId="62E8D99A" w:rsidR="0006738A" w:rsidRPr="00C33E6B" w:rsidRDefault="00A90E48" w:rsidP="0065772F">
                            <w:pPr>
                              <w:pStyle w:val="Heading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>Gen (</w:t>
                            </w:r>
                            <w:r w:rsidR="005D7CA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Formerly </w:t>
                            </w: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NortonLifeLock / Symantec) </w:t>
                            </w:r>
                            <w:r w:rsidR="00CB4CA0">
                              <w:rPr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Chennai </w:t>
                            </w:r>
                            <w:r w:rsidR="00A775A9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C33E6B" w:rsidRPr="0032072C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  <w:t>Jan 2017 – Present</w:t>
                            </w:r>
                          </w:p>
                          <w:p w14:paraId="7D7D5A99" w14:textId="01FBBB70" w:rsidR="007D4BB7" w:rsidRPr="00F622BA" w:rsidRDefault="00C3524A" w:rsidP="00CC5BD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80"/>
                              <w:ind w:left="360" w:hanging="360"/>
                              <w:rPr>
                                <w:rFonts w:asciiTheme="majorHAnsi" w:hAnsi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4F03">
                              <w:rPr>
                                <w:rFonts w:asciiTheme="majorHAnsi" w:hAnsiTheme="maj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Principal Software Engineer (Jul 2023) | Senior SWE (Aug 2020) | SWE (Jan 2017) </w:t>
                            </w:r>
                          </w:p>
                          <w:p w14:paraId="55E7C524" w14:textId="46488801" w:rsidR="00224A0C" w:rsidRPr="00EA651B" w:rsidRDefault="00224A0C" w:rsidP="00CC5BD5">
                            <w:pPr>
                              <w:spacing w:after="80"/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</w:pPr>
                            <w:r w:rsidRPr="00EA651B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Multi</w:t>
                            </w:r>
                            <w:r w:rsidR="00CA6C41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-</w:t>
                            </w:r>
                            <w:r w:rsidRPr="00EA651B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Tenant Web Portal:</w:t>
                            </w:r>
                          </w:p>
                          <w:p w14:paraId="006FEDDE" w14:textId="7B83D87A" w:rsidR="00FF0D5E" w:rsidRDefault="00FF0D5E" w:rsidP="00C260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FF0D5E">
                              <w:rPr>
                                <w:sz w:val="20"/>
                                <w:szCs w:val="20"/>
                              </w:rPr>
                              <w:t>Architected and delivered a cloud-native multi-tenant platform using .NET Core, React, Azure, Redis, and Cosmos DB; scaled across Norton, Avast, and Avira</w:t>
                            </w:r>
                            <w:r w:rsidR="00384B1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4B19" w:rsidRPr="00384B1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serving 400K daily active users.</w:t>
                            </w:r>
                          </w:p>
                          <w:p w14:paraId="555B98A5" w14:textId="3A23B521" w:rsidR="00224A0C" w:rsidRPr="007809B6" w:rsidRDefault="00224A0C" w:rsidP="007809B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Built AI-powered test triage (Claude Agent SDK) and automated defect remediation framework resolving up to 60%</w:t>
                            </w:r>
                            <w:r w:rsidR="007809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09B6">
                              <w:rPr>
                                <w:sz w:val="20"/>
                                <w:szCs w:val="20"/>
                              </w:rPr>
                              <w:t>of regression failures without human intervention.</w:t>
                            </w:r>
                          </w:p>
                          <w:p w14:paraId="0076321A" w14:textId="2759F68A" w:rsidR="00C23E71" w:rsidRDefault="00D64621" w:rsidP="00C260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D64621">
                              <w:rPr>
                                <w:sz w:val="20"/>
                                <w:szCs w:val="20"/>
                              </w:rPr>
                              <w:t>Engineered</w:t>
                            </w:r>
                            <w:r w:rsidR="00495C1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23E71" w:rsidRPr="00C23E71">
                              <w:rPr>
                                <w:sz w:val="20"/>
                                <w:szCs w:val="20"/>
                              </w:rPr>
                              <w:t xml:space="preserve">an AWS Bedrock tool to summarize discussions and auto-generate Jira stories and defects from test results. </w:t>
                            </w:r>
                          </w:p>
                          <w:p w14:paraId="1A1B6E6E" w14:textId="7C706F99" w:rsidR="00224A0C" w:rsidRPr="009A65AA" w:rsidRDefault="00224A0C" w:rsidP="00C260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Architected a security layer using OpenID Connect and RESTful APIs for distributed multi-tenant auth.</w:t>
                            </w:r>
                          </w:p>
                          <w:p w14:paraId="5FFBF5F1" w14:textId="511280A9" w:rsidR="00FD6718" w:rsidRDefault="00224A0C" w:rsidP="005831C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40"/>
                              <w:ind w:left="567"/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Optimized Cosmos DB queries (selective fields, custom indexing) and integrated Redis cache for cross-server sync</w:t>
                            </w:r>
                            <w:r>
                              <w:t>.</w:t>
                            </w:r>
                          </w:p>
                          <w:p w14:paraId="14991FAB" w14:textId="2E08E1F1" w:rsidR="00F00D23" w:rsidRDefault="00176954" w:rsidP="005831CA">
                            <w:pPr>
                              <w:pStyle w:val="Heading3"/>
                              <w:spacing w:after="40"/>
                              <w:rPr>
                                <w:b/>
                              </w:rPr>
                            </w:pPr>
                            <w:r w:rsidRPr="002D706C">
                              <w:rPr>
                                <w:b/>
                              </w:rPr>
                              <w:t xml:space="preserve">Email Guardian: </w:t>
                            </w:r>
                          </w:p>
                          <w:p w14:paraId="25C07ACD" w14:textId="46BCF196" w:rsidR="00C43CF1" w:rsidRPr="003273EC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>Designed Feedback Loop enhancements with automatic re-scans via Pub/Sub; built a high-throughput Metrics API</w:t>
                            </w:r>
                            <w:r w:rsidR="005F16D4" w:rsidRPr="003273E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using Kafka and GCP </w:t>
                            </w:r>
                            <w:r w:rsidR="00860D16" w:rsidRPr="003273EC">
                              <w:rPr>
                                <w:sz w:val="20"/>
                                <w:szCs w:val="20"/>
                              </w:rPr>
                              <w:t>BigQuery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 for real-time analytics.</w:t>
                            </w:r>
                          </w:p>
                          <w:p w14:paraId="74E4DE47" w14:textId="77777777" w:rsidR="00FB7CFD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Implemented Database Sharding for horizontal scalability, enabling Norton tenant onboarding. </w:t>
                            </w:r>
                          </w:p>
                          <w:p w14:paraId="331BA1A5" w14:textId="539ACE30" w:rsidR="00C43CF1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>Migrated Nginx to</w:t>
                            </w:r>
                            <w:r w:rsidR="003572B8" w:rsidRPr="003273E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free tier via custom </w:t>
                            </w:r>
                            <w:r w:rsidR="009E49B3" w:rsidRPr="003273EC">
                              <w:rPr>
                                <w:sz w:val="20"/>
                                <w:szCs w:val="20"/>
                              </w:rPr>
                              <w:t>open source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 auth modules, reducing licensing costs.</w:t>
                            </w:r>
                          </w:p>
                          <w:p w14:paraId="4523C4C4" w14:textId="4AF6EC1A" w:rsidR="00D4650F" w:rsidRPr="004568AD" w:rsidRDefault="00E240F4" w:rsidP="00AE3C2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40"/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E240F4">
                              <w:rPr>
                                <w:sz w:val="20"/>
                                <w:szCs w:val="20"/>
                              </w:rPr>
                              <w:t>Developed a microservice orchestrator using RabbitMQ for scalable message-driven workflows, processing ~43M emails scanned per day.</w:t>
                            </w:r>
                          </w:p>
                          <w:p w14:paraId="4E34D9E7" w14:textId="77777777" w:rsidR="00D92199" w:rsidRPr="00D92199" w:rsidRDefault="00D92199" w:rsidP="00AE3C25">
                            <w:pPr>
                              <w:spacing w:after="40"/>
                              <w:rPr>
                                <w:rFonts w:asciiTheme="majorHAnsi" w:hAnsiTheme="majorHAnsi"/>
                                <w:position w:val="9"/>
                                <w:szCs w:val="22"/>
                              </w:rPr>
                            </w:pPr>
                            <w:r w:rsidRPr="003A3737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Cs w:val="22"/>
                              </w:rPr>
                              <w:t>Leadership</w:t>
                            </w:r>
                            <w:r w:rsidRPr="00D92199">
                              <w:rPr>
                                <w:rFonts w:asciiTheme="majorHAnsi" w:hAnsiTheme="majorHAnsi"/>
                                <w:position w:val="9"/>
                                <w:szCs w:val="22"/>
                              </w:rPr>
                              <w:t>:</w:t>
                            </w:r>
                          </w:p>
                          <w:p w14:paraId="3663035D" w14:textId="0ED804DE" w:rsidR="0065772F" w:rsidRDefault="00D92199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567"/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Mentored </w:t>
                            </w:r>
                            <w:r w:rsidR="00B5033B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="0061410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>team of 15</w:t>
                            </w: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engineers, led code reviews, and championed knowledge-sharing sessions and design discussions. Led</w:t>
                            </w:r>
                            <w:r w:rsidR="003A3737"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>AI tool adoption including prompt engineering and spec design across the team.</w:t>
                            </w:r>
                          </w:p>
                          <w:p w14:paraId="1AB27508" w14:textId="77777777" w:rsidR="00C175B0" w:rsidRPr="003273EC" w:rsidRDefault="00C175B0" w:rsidP="00C175B0">
                            <w:pPr>
                              <w:pStyle w:val="ListParagraph"/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</w:pPr>
                          </w:p>
                          <w:p w14:paraId="3E522206" w14:textId="6D9B6CF3" w:rsidR="0013031A" w:rsidRDefault="0013031A" w:rsidP="0013031A">
                            <w:pPr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</w:pPr>
                            <w:r w:rsidRPr="0013031A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HCL Technologies (Client: Cisco Systems) </w:t>
                            </w:r>
                            <w:r w:rsidR="00D17F45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>-</w:t>
                            </w:r>
                            <w:r w:rsidRPr="00D97291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24"/>
                              </w:rPr>
                              <w:t>Chennai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7385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>Mar</w:t>
                            </w:r>
                            <w:r w:rsidR="00D97291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2015 – Dec 2016</w:t>
                            </w:r>
                          </w:p>
                          <w:p w14:paraId="68C1C7AA" w14:textId="058906DB" w:rsidR="005A7CC7" w:rsidRDefault="005A7CC7" w:rsidP="0013031A">
                            <w:pPr>
                              <w:rPr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D1720F">
                              <w:rPr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Member Technical Staff</w:t>
                            </w:r>
                          </w:p>
                          <w:p w14:paraId="52343282" w14:textId="77777777" w:rsidR="002C581F" w:rsidRDefault="00EC2BEA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ind w:left="426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FB2F20">
                              <w:rPr>
                                <w:position w:val="9"/>
                                <w:sz w:val="20"/>
                                <w:szCs w:val="20"/>
                              </w:rPr>
                              <w:t>Developed REST APIs and backend services for Cisco Identity Services Engine (ISE).</w:t>
                            </w:r>
                          </w:p>
                          <w:p w14:paraId="77E5C1CF" w14:textId="721CB40C" w:rsidR="00637FDC" w:rsidRDefault="00EC2BEA" w:rsidP="0082232D">
                            <w:pPr>
                              <w:pStyle w:val="ListParagraph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FB2F20">
                              <w:rPr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6A84A8" w14:textId="54E57750" w:rsidR="008C2B72" w:rsidRDefault="00CD4321" w:rsidP="008C2B72">
                            <w:pPr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</w:pPr>
                            <w:r w:rsidRPr="00362431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>Amazon Development Center — Chennai</w:t>
                            </w:r>
                            <w:r w:rsidR="00B31D0B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                      </w:t>
                            </w:r>
                            <w:r w:rsidR="008B5027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</w:t>
                            </w:r>
                            <w:r w:rsidR="00B31D0B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   </w:t>
                            </w:r>
                            <w:r w:rsidR="00B31D0B" w:rsidRPr="004C321D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>Oct 2013 – Mar 2015</w:t>
                            </w:r>
                          </w:p>
                          <w:p w14:paraId="705B5B61" w14:textId="3FE652C7" w:rsidR="006C5BAE" w:rsidRDefault="006C5BAE" w:rsidP="008C2B72">
                            <w:pPr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5D777D"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Device Associate</w:t>
                            </w:r>
                          </w:p>
                          <w:p w14:paraId="15CB5524" w14:textId="208EE74B" w:rsidR="005D777D" w:rsidRPr="000F7A67" w:rsidRDefault="007538DD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426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664FAB">
                              <w:rPr>
                                <w:position w:val="9"/>
                                <w:sz w:val="20"/>
                                <w:szCs w:val="20"/>
                              </w:rPr>
                              <w:t>Owned module-level testing for Amazon Fire Phone &amp; Kindle devices, automating key test cases to enhance release</w:t>
                            </w:r>
                            <w:r w:rsidR="000F7A67">
                              <w:rPr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7A67"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quality.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AF4D3" id="Text Box 2" o:spid="_x0000_s1027" type="#_x0000_t202" style="position:absolute;left:0;text-align:left;margin-left:8.75pt;margin-top:178.55pt;width:377.4pt;height:658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" filled="f" stroked="f">
                <v:textbox>
                  <w:txbxContent>
                    <w:p w14:paraId="5331E1EE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3BB55B3A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08CF4216" w14:textId="62E8D99A" w:rsidR="0006738A" w:rsidRPr="00C33E6B" w:rsidRDefault="00A90E48" w:rsidP="0065772F">
                      <w:pPr>
                        <w:pStyle w:val="Heading3"/>
                        <w:rPr>
                          <w:b/>
                          <w:sz w:val="18"/>
                          <w:szCs w:val="18"/>
                        </w:rPr>
                      </w:pPr>
                      <w:r w:rsidRPr="00A90E48">
                        <w:rPr>
                          <w:b/>
                          <w:sz w:val="24"/>
                          <w:szCs w:val="24"/>
                        </w:rPr>
                        <w:t>Gen (</w:t>
                      </w:r>
                      <w:r w:rsidR="005D7CA2">
                        <w:rPr>
                          <w:b/>
                          <w:sz w:val="24"/>
                          <w:szCs w:val="24"/>
                        </w:rPr>
                        <w:t xml:space="preserve">Formerly </w:t>
                      </w:r>
                      <w:r w:rsidRPr="00A90E48">
                        <w:rPr>
                          <w:b/>
                          <w:sz w:val="24"/>
                          <w:szCs w:val="24"/>
                        </w:rPr>
                        <w:t xml:space="preserve">NortonLifeLock / Symantec) </w:t>
                      </w:r>
                      <w:r w:rsidR="00CB4CA0">
                        <w:rPr>
                          <w:b/>
                          <w:sz w:val="24"/>
                          <w:szCs w:val="24"/>
                        </w:rPr>
                        <w:t>-</w:t>
                      </w:r>
                      <w:r w:rsidRPr="00A90E48">
                        <w:rPr>
                          <w:b/>
                          <w:sz w:val="24"/>
                          <w:szCs w:val="24"/>
                        </w:rPr>
                        <w:t xml:space="preserve"> Chennai </w:t>
                      </w:r>
                      <w:r w:rsidR="00A775A9"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C33E6B" w:rsidRPr="0032072C"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  <w:t>Jan 2017 – Present</w:t>
                      </w:r>
                    </w:p>
                    <w:p w14:paraId="7D7D5A99" w14:textId="01FBBB70" w:rsidR="007D4BB7" w:rsidRPr="00F622BA" w:rsidRDefault="00C3524A" w:rsidP="00CC5BD5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80"/>
                        <w:ind w:left="360" w:hanging="360"/>
                        <w:rPr>
                          <w:rFonts w:asciiTheme="majorHAnsi" w:hAnsi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D64F03">
                        <w:rPr>
                          <w:rFonts w:asciiTheme="majorHAnsi" w:hAnsiTheme="majorHAnsi"/>
                          <w:i/>
                          <w:iCs/>
                          <w:sz w:val="20"/>
                          <w:szCs w:val="20"/>
                        </w:rPr>
                        <w:t xml:space="preserve">Principal Software Engineer (Jul 2023) | Senior SWE (Aug 2020) | SWE (Jan 2017) </w:t>
                      </w:r>
                    </w:p>
                    <w:p w14:paraId="55E7C524" w14:textId="46488801" w:rsidR="00224A0C" w:rsidRPr="00EA651B" w:rsidRDefault="00224A0C" w:rsidP="00CC5BD5">
                      <w:pPr>
                        <w:spacing w:after="80"/>
                        <w:rPr>
                          <w:rFonts w:asciiTheme="majorHAnsi" w:hAnsiTheme="majorHAnsi"/>
                          <w:b/>
                          <w:bCs/>
                        </w:rPr>
                      </w:pPr>
                      <w:r w:rsidRPr="00EA651B">
                        <w:rPr>
                          <w:rFonts w:asciiTheme="majorHAnsi" w:hAnsiTheme="majorHAnsi"/>
                          <w:b/>
                          <w:bCs/>
                        </w:rPr>
                        <w:t>Multi</w:t>
                      </w:r>
                      <w:r w:rsidR="00CA6C41">
                        <w:rPr>
                          <w:rFonts w:asciiTheme="majorHAnsi" w:hAnsiTheme="majorHAnsi"/>
                          <w:b/>
                          <w:bCs/>
                        </w:rPr>
                        <w:t>-</w:t>
                      </w:r>
                      <w:r w:rsidRPr="00EA651B">
                        <w:rPr>
                          <w:rFonts w:asciiTheme="majorHAnsi" w:hAnsiTheme="majorHAnsi"/>
                          <w:b/>
                          <w:bCs/>
                        </w:rPr>
                        <w:t>Tenant Web Portal:</w:t>
                      </w:r>
                    </w:p>
                    <w:p w14:paraId="006FEDDE" w14:textId="7B83D87A" w:rsidR="00FF0D5E" w:rsidRDefault="00FF0D5E" w:rsidP="00C260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FF0D5E">
                        <w:rPr>
                          <w:sz w:val="20"/>
                          <w:szCs w:val="20"/>
                        </w:rPr>
                        <w:t>Architected and delivered a cloud-native multi-tenant platform using .NET Core, React, Azure, Redis, and Cosmos DB; scaled across Norton, Avast, and Avira</w:t>
                      </w:r>
                      <w:r w:rsidR="00384B1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4B19" w:rsidRPr="00384B19">
                        <w:rPr>
                          <w:b/>
                          <w:bCs/>
                          <w:sz w:val="20"/>
                          <w:szCs w:val="20"/>
                        </w:rPr>
                        <w:t>serving 400K daily active users.</w:t>
                      </w:r>
                    </w:p>
                    <w:p w14:paraId="555B98A5" w14:textId="3A23B521" w:rsidR="00224A0C" w:rsidRPr="007809B6" w:rsidRDefault="00224A0C" w:rsidP="007809B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9A65AA">
                        <w:rPr>
                          <w:sz w:val="20"/>
                          <w:szCs w:val="20"/>
                        </w:rPr>
                        <w:t>Built AI-powered test triage (Claude Agent SDK) and automated defect remediation framework resolving up to 60%</w:t>
                      </w:r>
                      <w:r w:rsidR="007809B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7809B6">
                        <w:rPr>
                          <w:sz w:val="20"/>
                          <w:szCs w:val="20"/>
                        </w:rPr>
                        <w:t>of regression failures without human intervention.</w:t>
                      </w:r>
                    </w:p>
                    <w:p w14:paraId="0076321A" w14:textId="2759F68A" w:rsidR="00C23E71" w:rsidRDefault="00D64621" w:rsidP="00C260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D64621">
                        <w:rPr>
                          <w:sz w:val="20"/>
                          <w:szCs w:val="20"/>
                        </w:rPr>
                        <w:t>Engineered</w:t>
                      </w:r>
                      <w:r w:rsidR="00495C1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23E71" w:rsidRPr="00C23E71">
                        <w:rPr>
                          <w:sz w:val="20"/>
                          <w:szCs w:val="20"/>
                        </w:rPr>
                        <w:t xml:space="preserve">an AWS Bedrock tool to summarize discussions and auto-generate Jira stories and defects from test results. </w:t>
                      </w:r>
                    </w:p>
                    <w:p w14:paraId="1A1B6E6E" w14:textId="7C706F99" w:rsidR="00224A0C" w:rsidRPr="009A65AA" w:rsidRDefault="00224A0C" w:rsidP="00C260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9A65AA">
                        <w:rPr>
                          <w:sz w:val="20"/>
                          <w:szCs w:val="20"/>
                        </w:rPr>
                        <w:t>Architected a security layer using OpenID Connect and RESTful APIs for distributed multi-tenant auth.</w:t>
                      </w:r>
                    </w:p>
                    <w:p w14:paraId="5FFBF5F1" w14:textId="511280A9" w:rsidR="00FD6718" w:rsidRDefault="00224A0C" w:rsidP="005831C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40"/>
                        <w:ind w:left="567"/>
                      </w:pPr>
                      <w:r w:rsidRPr="009A65AA">
                        <w:rPr>
                          <w:sz w:val="20"/>
                          <w:szCs w:val="20"/>
                        </w:rPr>
                        <w:t>Optimized Cosmos DB queries (selective fields, custom indexing) and integrated Redis cache for cross-server sync</w:t>
                      </w:r>
                      <w:r>
                        <w:t>.</w:t>
                      </w:r>
                    </w:p>
                    <w:p w14:paraId="14991FAB" w14:textId="2E08E1F1" w:rsidR="00F00D23" w:rsidRDefault="00176954" w:rsidP="005831CA">
                      <w:pPr>
                        <w:pStyle w:val="Heading3"/>
                        <w:spacing w:after="40"/>
                        <w:rPr>
                          <w:b/>
                        </w:rPr>
                      </w:pPr>
                      <w:r w:rsidRPr="002D706C">
                        <w:rPr>
                          <w:b/>
                        </w:rPr>
                        <w:t xml:space="preserve">Email Guardian: </w:t>
                      </w:r>
                    </w:p>
                    <w:p w14:paraId="25C07ACD" w14:textId="46BCF196" w:rsidR="00C43CF1" w:rsidRPr="003273EC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>Designed Feedback Loop enhancements with automatic re-scans via Pub/Sub; built a high-throughput Metrics API</w:t>
                      </w:r>
                      <w:r w:rsidR="005F16D4" w:rsidRPr="003273E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using Kafka and GCP </w:t>
                      </w:r>
                      <w:r w:rsidR="00860D16" w:rsidRPr="003273EC">
                        <w:rPr>
                          <w:sz w:val="20"/>
                          <w:szCs w:val="20"/>
                        </w:rPr>
                        <w:t>BigQuery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 for real-time analytics.</w:t>
                      </w:r>
                    </w:p>
                    <w:p w14:paraId="74E4DE47" w14:textId="77777777" w:rsidR="00FB7CFD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 xml:space="preserve">Implemented Database Sharding for horizontal scalability, enabling Norton tenant onboarding. </w:t>
                      </w:r>
                    </w:p>
                    <w:p w14:paraId="331BA1A5" w14:textId="539ACE30" w:rsidR="00C43CF1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>Migrated Nginx to</w:t>
                      </w:r>
                      <w:r w:rsidR="003572B8" w:rsidRPr="003273E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free tier via custom </w:t>
                      </w:r>
                      <w:r w:rsidR="009E49B3" w:rsidRPr="003273EC">
                        <w:rPr>
                          <w:sz w:val="20"/>
                          <w:szCs w:val="20"/>
                        </w:rPr>
                        <w:t>open source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 auth modules, reducing licensing costs.</w:t>
                      </w:r>
                    </w:p>
                    <w:p w14:paraId="4523C4C4" w14:textId="4AF6EC1A" w:rsidR="00D4650F" w:rsidRPr="004568AD" w:rsidRDefault="00E240F4" w:rsidP="00AE3C2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40"/>
                        <w:ind w:left="567"/>
                        <w:rPr>
                          <w:sz w:val="20"/>
                          <w:szCs w:val="20"/>
                        </w:rPr>
                      </w:pPr>
                      <w:r w:rsidRPr="00E240F4">
                        <w:rPr>
                          <w:sz w:val="20"/>
                          <w:szCs w:val="20"/>
                        </w:rPr>
                        <w:t>Developed a microservice orchestrator using RabbitMQ for scalable message-driven workflows, processing ~43M emails scanned per day.</w:t>
                      </w:r>
                    </w:p>
                    <w:p w14:paraId="4E34D9E7" w14:textId="77777777" w:rsidR="00D92199" w:rsidRPr="00D92199" w:rsidRDefault="00D92199" w:rsidP="00AE3C25">
                      <w:pPr>
                        <w:spacing w:after="40"/>
                        <w:rPr>
                          <w:rFonts w:asciiTheme="majorHAnsi" w:hAnsiTheme="majorHAnsi"/>
                          <w:position w:val="9"/>
                          <w:szCs w:val="22"/>
                        </w:rPr>
                      </w:pPr>
                      <w:r w:rsidRPr="003A3737">
                        <w:rPr>
                          <w:rFonts w:asciiTheme="majorHAnsi" w:hAnsiTheme="majorHAnsi"/>
                          <w:b/>
                          <w:bCs/>
                          <w:position w:val="9"/>
                          <w:szCs w:val="22"/>
                        </w:rPr>
                        <w:t>Leadership</w:t>
                      </w:r>
                      <w:r w:rsidRPr="00D92199">
                        <w:rPr>
                          <w:rFonts w:asciiTheme="majorHAnsi" w:hAnsiTheme="majorHAnsi"/>
                          <w:position w:val="9"/>
                          <w:szCs w:val="22"/>
                        </w:rPr>
                        <w:t>:</w:t>
                      </w:r>
                    </w:p>
                    <w:p w14:paraId="3663035D" w14:textId="0ED804DE" w:rsidR="0065772F" w:rsidRDefault="00D92199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567"/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</w:pP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Mentored </w:t>
                      </w:r>
                      <w:r w:rsidR="00B5033B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a </w:t>
                      </w:r>
                      <w:r w:rsidR="0061410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>team of 15</w:t>
                      </w: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engineers, led code reviews, and championed knowledge-sharing sessions and design discussions. Led</w:t>
                      </w:r>
                      <w:r w:rsidR="003A3737"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>AI tool adoption including prompt engineering and spec design across the team.</w:t>
                      </w:r>
                    </w:p>
                    <w:p w14:paraId="1AB27508" w14:textId="77777777" w:rsidR="00C175B0" w:rsidRPr="003273EC" w:rsidRDefault="00C175B0" w:rsidP="00C175B0">
                      <w:pPr>
                        <w:pStyle w:val="ListParagraph"/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</w:pPr>
                    </w:p>
                    <w:p w14:paraId="3E522206" w14:textId="6D9B6CF3" w:rsidR="0013031A" w:rsidRDefault="0013031A" w:rsidP="0013031A">
                      <w:pPr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</w:pPr>
                      <w:r w:rsidRPr="0013031A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HCL Technologies (Client: Cisco Systems) </w:t>
                      </w:r>
                      <w:r w:rsidR="00D17F45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>-</w:t>
                      </w:r>
                      <w:r w:rsidRPr="00D97291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24"/>
                        </w:rPr>
                        <w:t>Chennai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</w:t>
                      </w:r>
                      <w:r w:rsidR="00F7385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    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>Mar</w:t>
                      </w:r>
                      <w:r w:rsidR="00D97291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2015 – Dec 2016</w:t>
                      </w:r>
                    </w:p>
                    <w:p w14:paraId="68C1C7AA" w14:textId="058906DB" w:rsidR="005A7CC7" w:rsidRDefault="005A7CC7" w:rsidP="0013031A">
                      <w:pPr>
                        <w:rPr>
                          <w:i/>
                          <w:iCs/>
                          <w:position w:val="9"/>
                          <w:sz w:val="20"/>
                          <w:szCs w:val="20"/>
                        </w:rPr>
                      </w:pPr>
                      <w:r w:rsidRPr="00D1720F">
                        <w:rPr>
                          <w:i/>
                          <w:iCs/>
                          <w:position w:val="9"/>
                          <w:sz w:val="20"/>
                          <w:szCs w:val="20"/>
                        </w:rPr>
                        <w:t>Member Technical Staff</w:t>
                      </w:r>
                    </w:p>
                    <w:p w14:paraId="52343282" w14:textId="77777777" w:rsidR="002C581F" w:rsidRDefault="00EC2BEA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ind w:left="426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FB2F20">
                        <w:rPr>
                          <w:position w:val="9"/>
                          <w:sz w:val="20"/>
                          <w:szCs w:val="20"/>
                        </w:rPr>
                        <w:t>Developed REST APIs and backend services for Cisco Identity Services Engine (ISE).</w:t>
                      </w:r>
                    </w:p>
                    <w:p w14:paraId="77E5C1CF" w14:textId="721CB40C" w:rsidR="00637FDC" w:rsidRDefault="00EC2BEA" w:rsidP="0082232D">
                      <w:pPr>
                        <w:pStyle w:val="ListParagraph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FB2F20">
                        <w:rPr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6A84A8" w14:textId="54E57750" w:rsidR="008C2B72" w:rsidRDefault="00CD4321" w:rsidP="008C2B72">
                      <w:pPr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</w:pPr>
                      <w:r w:rsidRPr="00362431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>Amazon Development Center — Chennai</w:t>
                      </w:r>
                      <w:r w:rsidR="00B31D0B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                      </w:t>
                      </w:r>
                      <w:r w:rsidR="008B5027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</w:t>
                      </w:r>
                      <w:r w:rsidR="00B31D0B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   </w:t>
                      </w:r>
                      <w:r w:rsidR="00B31D0B" w:rsidRPr="004C321D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>Oct 2013 – Mar 2015</w:t>
                      </w:r>
                    </w:p>
                    <w:p w14:paraId="705B5B61" w14:textId="3FE652C7" w:rsidR="006C5BAE" w:rsidRDefault="006C5BAE" w:rsidP="008C2B72">
                      <w:pPr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</w:pPr>
                      <w:r w:rsidRPr="005D777D"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  <w:t>Device Associate</w:t>
                      </w:r>
                    </w:p>
                    <w:p w14:paraId="15CB5524" w14:textId="208EE74B" w:rsidR="005D777D" w:rsidRPr="000F7A67" w:rsidRDefault="007538DD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426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664FAB">
                        <w:rPr>
                          <w:position w:val="9"/>
                          <w:sz w:val="20"/>
                          <w:szCs w:val="20"/>
                        </w:rPr>
                        <w:t>Owned module-level testing for Amazon Fire Phone &amp; Kindle devices, automating key test cases to enhance release</w:t>
                      </w:r>
                      <w:r w:rsidR="000F7A67">
                        <w:rPr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  <w:r w:rsidRPr="000F7A67"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  <w:t>quality.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895" behindDoc="0" locked="1" layoutInCell="1" allowOverlap="1" wp14:anchorId="2949B6FC" wp14:editId="0AE1003C">
                <wp:simplePos x="0" y="0"/>
                <wp:positionH relativeFrom="margin">
                  <wp:posOffset>4699635</wp:posOffset>
                </wp:positionH>
                <wp:positionV relativeFrom="margin">
                  <wp:posOffset>7691120</wp:posOffset>
                </wp:positionV>
                <wp:extent cx="2072005" cy="132461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005" cy="1324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A066F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19B5D506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28EEE1F" w14:textId="5E808854" w:rsidR="00AA4EB7" w:rsidRPr="00A818CB" w:rsidRDefault="008E02D7" w:rsidP="00224DEE">
                            <w:p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A818CB">
                              <w:rPr>
                                <w:b/>
                                <w:bCs/>
                              </w:rPr>
                              <w:t>B. Tech</w:t>
                            </w:r>
                            <w:r w:rsidR="00AA4EB7" w:rsidRPr="00A818CB">
                              <w:rPr>
                                <w:b/>
                                <w:bCs/>
                              </w:rPr>
                              <w:t xml:space="preserve"> in Information Technology </w:t>
                            </w:r>
                          </w:p>
                          <w:p w14:paraId="4F02B5B5" w14:textId="77777777" w:rsidR="0055062C" w:rsidRDefault="0055062C" w:rsidP="0065772F">
                            <w:r>
                              <w:t xml:space="preserve">Anna University </w:t>
                            </w:r>
                          </w:p>
                          <w:p w14:paraId="13B6E7C3" w14:textId="2CB9828C" w:rsidR="00F00D23" w:rsidRPr="00CB28C9" w:rsidRDefault="00F00D23" w:rsidP="0065772F">
                            <w:r>
                              <w:t>20</w:t>
                            </w:r>
                            <w:r w:rsidR="00D503A5"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B6FC" id="_x0000_s1028" type="#_x0000_t202" style="position:absolute;left:0;text-align:left;margin-left:370.05pt;margin-top:605.6pt;width:163.15pt;height:104.3pt;z-index:25168089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" filled="f" stroked="f">
                <v:textbox>
                  <w:txbxContent>
                    <w:p w14:paraId="755A066F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19B5D506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28EEE1F" w14:textId="5E808854" w:rsidR="00AA4EB7" w:rsidRPr="00A818CB" w:rsidRDefault="008E02D7" w:rsidP="00224DEE">
                      <w:pPr>
                        <w:jc w:val="left"/>
                        <w:rPr>
                          <w:b/>
                          <w:bCs/>
                        </w:rPr>
                      </w:pPr>
                      <w:r w:rsidRPr="00A818CB">
                        <w:rPr>
                          <w:b/>
                          <w:bCs/>
                        </w:rPr>
                        <w:t>B. Tech</w:t>
                      </w:r>
                      <w:r w:rsidR="00AA4EB7" w:rsidRPr="00A818CB">
                        <w:rPr>
                          <w:b/>
                          <w:bCs/>
                        </w:rPr>
                        <w:t xml:space="preserve"> in Information Technology </w:t>
                      </w:r>
                    </w:p>
                    <w:p w14:paraId="4F02B5B5" w14:textId="77777777" w:rsidR="0055062C" w:rsidRDefault="0055062C" w:rsidP="0065772F">
                      <w:r>
                        <w:t xml:space="preserve">Anna University </w:t>
                      </w:r>
                    </w:p>
                    <w:p w14:paraId="13B6E7C3" w14:textId="2CB9828C" w:rsidR="00F00D23" w:rsidRPr="00CB28C9" w:rsidRDefault="00F00D23" w:rsidP="0065772F">
                      <w:r>
                        <w:t>20</w:t>
                      </w:r>
                      <w:r w:rsidR="00D503A5">
                        <w:t>13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279" behindDoc="0" locked="1" layoutInCell="1" allowOverlap="1" wp14:anchorId="1D643529" wp14:editId="07625C39">
                <wp:simplePos x="0" y="0"/>
                <wp:positionH relativeFrom="page">
                  <wp:posOffset>5126990</wp:posOffset>
                </wp:positionH>
                <wp:positionV relativeFrom="page">
                  <wp:posOffset>2266315</wp:posOffset>
                </wp:positionV>
                <wp:extent cx="2297741" cy="4005499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7741" cy="4005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F8119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269863F1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9A7A708" w14:textId="77777777" w:rsidR="00E775CE" w:rsidRDefault="00E775CE" w:rsidP="00E775CE">
                            <w:pPr>
                              <w:jc w:val="left"/>
                            </w:pPr>
                            <w:r w:rsidRPr="00E775CE">
                              <w:rPr>
                                <w:b/>
                                <w:bCs/>
                                <w:u w:val="single"/>
                              </w:rPr>
                              <w:t>Languages:</w:t>
                            </w:r>
                            <w:r>
                              <w:t xml:space="preserve"> C#, Java, Python,</w:t>
                            </w:r>
                          </w:p>
                          <w:p w14:paraId="7FBF8AA3" w14:textId="11E6CC18" w:rsidR="00E775CE" w:rsidRDefault="00E775CE" w:rsidP="00E775CE">
                            <w:pPr>
                              <w:jc w:val="left"/>
                            </w:pPr>
                            <w:r>
                              <w:t>JavaScript,</w:t>
                            </w:r>
                            <w:r w:rsidR="00D82E84">
                              <w:t xml:space="preserve"> Typescript</w:t>
                            </w:r>
                          </w:p>
                          <w:p w14:paraId="72368569" w14:textId="77777777" w:rsidR="00E775CE" w:rsidRDefault="00E775CE" w:rsidP="00E775CE">
                            <w:pPr>
                              <w:jc w:val="left"/>
                            </w:pPr>
                            <w:r w:rsidRPr="00E775CE">
                              <w:rPr>
                                <w:b/>
                                <w:bCs/>
                                <w:u w:val="single"/>
                              </w:rPr>
                              <w:t>AI &amp; Agents:</w:t>
                            </w:r>
                            <w:r>
                              <w:t xml:space="preserve"> Claude Agent SDK,</w:t>
                            </w:r>
                          </w:p>
                          <w:p w14:paraId="30A90ED9" w14:textId="52B14B66" w:rsidR="00E775CE" w:rsidRDefault="00E775CE" w:rsidP="00E775CE">
                            <w:pPr>
                              <w:jc w:val="left"/>
                            </w:pPr>
                            <w:r>
                              <w:t>AWS Bedrock, LangChain, RAG</w:t>
                            </w:r>
                            <w:r w:rsidR="00514A8A">
                              <w:t xml:space="preserve"> pipelines</w:t>
                            </w:r>
                          </w:p>
                          <w:p w14:paraId="2954E270" w14:textId="34BBD92A" w:rsidR="00E775CE" w:rsidRDefault="00E775CE" w:rsidP="00E775CE">
                            <w:pPr>
                              <w:jc w:val="left"/>
                            </w:pPr>
                            <w:r w:rsidRPr="00815342">
                              <w:rPr>
                                <w:b/>
                                <w:bCs/>
                                <w:u w:val="single"/>
                              </w:rPr>
                              <w:t>Frameworks:</w:t>
                            </w:r>
                            <w:r>
                              <w:t xml:space="preserve"> .NET Core,</w:t>
                            </w:r>
                            <w:r w:rsidR="00ED1583">
                              <w:t xml:space="preserve"> Spring </w:t>
                            </w:r>
                            <w:r w:rsidR="009D438C">
                              <w:t>Boot, Django</w:t>
                            </w:r>
                            <w:r>
                              <w:t>,</w:t>
                            </w:r>
                            <w:r w:rsidR="00DB683A">
                              <w:t xml:space="preserve"> </w:t>
                            </w:r>
                            <w:r>
                              <w:t>React, Angular, Node.js</w:t>
                            </w:r>
                          </w:p>
                          <w:p w14:paraId="387FB449" w14:textId="291FFB30" w:rsidR="00E775CE" w:rsidRDefault="00E775CE" w:rsidP="00E775CE">
                            <w:pPr>
                              <w:jc w:val="left"/>
                            </w:pPr>
                            <w:r w:rsidRPr="006344DD">
                              <w:rPr>
                                <w:b/>
                                <w:bCs/>
                                <w:u w:val="single"/>
                              </w:rPr>
                              <w:t>Cloud &amp; DevOps</w:t>
                            </w:r>
                            <w:r w:rsidRPr="00EA162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Azure, GCP,</w:t>
                            </w:r>
                            <w:r w:rsidR="0008656C">
                              <w:t xml:space="preserve"> AWS</w:t>
                            </w:r>
                            <w:r w:rsidR="00157820">
                              <w:t>,</w:t>
                            </w:r>
                          </w:p>
                          <w:p w14:paraId="163426F2" w14:textId="0E9366B3" w:rsidR="00E775CE" w:rsidRDefault="00E775CE" w:rsidP="00E775CE">
                            <w:pPr>
                              <w:jc w:val="left"/>
                            </w:pPr>
                            <w:r>
                              <w:t>Kubernetes, Docker, Redis</w:t>
                            </w:r>
                            <w:r w:rsidR="0012082E">
                              <w:t>, Nginx</w:t>
                            </w:r>
                            <w:r w:rsidR="009622A9">
                              <w:t xml:space="preserve">, </w:t>
                            </w:r>
                            <w:r w:rsidR="009622A9" w:rsidRPr="009622A9">
                              <w:t>TeamCity, Azure DevOps, Git</w:t>
                            </w:r>
                          </w:p>
                          <w:p w14:paraId="69C6BDE5" w14:textId="77777777" w:rsidR="00E775CE" w:rsidRDefault="00E775CE" w:rsidP="00E775CE">
                            <w:pPr>
                              <w:jc w:val="left"/>
                            </w:pPr>
                            <w:r w:rsidRPr="00523241">
                              <w:rPr>
                                <w:b/>
                                <w:bCs/>
                                <w:u w:val="single"/>
                              </w:rPr>
                              <w:t>Data:</w:t>
                            </w:r>
                            <w:r>
                              <w:t xml:space="preserve"> PostgreSQL, Cosmos DB,</w:t>
                            </w:r>
                          </w:p>
                          <w:p w14:paraId="086FEBF0" w14:textId="77777777" w:rsidR="00E775CE" w:rsidRDefault="00E775CE" w:rsidP="00E775CE">
                            <w:pPr>
                              <w:jc w:val="left"/>
                            </w:pPr>
                            <w:r>
                              <w:t>Kafka, RabbitMQ</w:t>
                            </w:r>
                          </w:p>
                          <w:p w14:paraId="48BAFF53" w14:textId="77777777" w:rsidR="00E775CE" w:rsidRDefault="00E775CE" w:rsidP="00E775CE">
                            <w:pPr>
                              <w:jc w:val="left"/>
                            </w:pPr>
                            <w:r w:rsidRPr="006C19AA">
                              <w:rPr>
                                <w:b/>
                                <w:bCs/>
                                <w:u w:val="single"/>
                              </w:rPr>
                              <w:t>Observability:</w:t>
                            </w:r>
                            <w:r>
                              <w:t xml:space="preserve"> Prometheus,</w:t>
                            </w:r>
                          </w:p>
                          <w:p w14:paraId="74239038" w14:textId="48E1E247" w:rsidR="00F00D23" w:rsidRDefault="00E775CE" w:rsidP="00E775CE">
                            <w:pPr>
                              <w:jc w:val="left"/>
                            </w:pPr>
                            <w:r>
                              <w:t>Grafana, Datadog, Splunk</w:t>
                            </w:r>
                          </w:p>
                          <w:p w14:paraId="4C6C7B48" w14:textId="2C2FB0CE" w:rsidR="00A57851" w:rsidRPr="00DB7C3E" w:rsidRDefault="00A57851" w:rsidP="00E775CE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D233BD">
                              <w:rPr>
                                <w:rFonts w:ascii="Source Sans Pro" w:hAnsi="Source Sans Pro"/>
                                <w:b/>
                                <w:bCs/>
                                <w:u w:val="single"/>
                              </w:rPr>
                              <w:t>Architecture:</w:t>
                            </w:r>
                            <w:r w:rsidRPr="00A57851">
                              <w:rPr>
                                <w:rFonts w:ascii="Source Sans Pro" w:hAnsi="Source Sans Pro"/>
                              </w:rPr>
                              <w:t> Microservices, Event-Driven, CQRS, Domain-Driven Design, SOLID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43529" id="_x0000_s1029" type="#_x0000_t202" style="position:absolute;left:0;text-align:left;margin-left:403.7pt;margin-top:178.45pt;width:180.9pt;height:315.4pt;z-index:25168127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" filled="f" stroked="f">
                <v:textbox>
                  <w:txbxContent>
                    <w:p w14:paraId="0FCF8119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269863F1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9A7A708" w14:textId="77777777" w:rsidR="00E775CE" w:rsidRDefault="00E775CE" w:rsidP="00E775CE">
                      <w:pPr>
                        <w:jc w:val="left"/>
                      </w:pPr>
                      <w:r w:rsidRPr="00E775CE">
                        <w:rPr>
                          <w:b/>
                          <w:bCs/>
                          <w:u w:val="single"/>
                        </w:rPr>
                        <w:t>Languages:</w:t>
                      </w:r>
                      <w:r>
                        <w:t xml:space="preserve"> C#, Java, Python,</w:t>
                      </w:r>
                    </w:p>
                    <w:p w14:paraId="7FBF8AA3" w14:textId="11E6CC18" w:rsidR="00E775CE" w:rsidRDefault="00E775CE" w:rsidP="00E775CE">
                      <w:pPr>
                        <w:jc w:val="left"/>
                      </w:pPr>
                      <w:r>
                        <w:t>JavaScript,</w:t>
                      </w:r>
                      <w:r w:rsidR="00D82E84">
                        <w:t xml:space="preserve"> Typescript</w:t>
                      </w:r>
                    </w:p>
                    <w:p w14:paraId="72368569" w14:textId="77777777" w:rsidR="00E775CE" w:rsidRDefault="00E775CE" w:rsidP="00E775CE">
                      <w:pPr>
                        <w:jc w:val="left"/>
                      </w:pPr>
                      <w:r w:rsidRPr="00E775CE">
                        <w:rPr>
                          <w:b/>
                          <w:bCs/>
                          <w:u w:val="single"/>
                        </w:rPr>
                        <w:t>AI &amp; Agents:</w:t>
                      </w:r>
                      <w:r>
                        <w:t xml:space="preserve"> Claude Agent SDK,</w:t>
                      </w:r>
                    </w:p>
                    <w:p w14:paraId="30A90ED9" w14:textId="52B14B66" w:rsidR="00E775CE" w:rsidRDefault="00E775CE" w:rsidP="00E775CE">
                      <w:pPr>
                        <w:jc w:val="left"/>
                      </w:pPr>
                      <w:r>
                        <w:t>AWS Bedrock, LangChain, RAG</w:t>
                      </w:r>
                      <w:r w:rsidR="00514A8A">
                        <w:t xml:space="preserve"> pipelines</w:t>
                      </w:r>
                    </w:p>
                    <w:p w14:paraId="2954E270" w14:textId="34BBD92A" w:rsidR="00E775CE" w:rsidRDefault="00E775CE" w:rsidP="00E775CE">
                      <w:pPr>
                        <w:jc w:val="left"/>
                      </w:pPr>
                      <w:r w:rsidRPr="00815342">
                        <w:rPr>
                          <w:b/>
                          <w:bCs/>
                          <w:u w:val="single"/>
                        </w:rPr>
                        <w:t>Frameworks:</w:t>
                      </w:r>
                      <w:r>
                        <w:t xml:space="preserve"> .NET Core,</w:t>
                      </w:r>
                      <w:r w:rsidR="00ED1583">
                        <w:t xml:space="preserve"> Spring </w:t>
                      </w:r>
                      <w:r w:rsidR="009D438C">
                        <w:t>Boot, Django</w:t>
                      </w:r>
                      <w:r>
                        <w:t>,</w:t>
                      </w:r>
                      <w:r w:rsidR="00DB683A">
                        <w:t xml:space="preserve"> </w:t>
                      </w:r>
                      <w:r>
                        <w:t>React, Angular, Node.js</w:t>
                      </w:r>
                    </w:p>
                    <w:p w14:paraId="387FB449" w14:textId="291FFB30" w:rsidR="00E775CE" w:rsidRDefault="00E775CE" w:rsidP="00E775CE">
                      <w:pPr>
                        <w:jc w:val="left"/>
                      </w:pPr>
                      <w:r w:rsidRPr="006344DD">
                        <w:rPr>
                          <w:b/>
                          <w:bCs/>
                          <w:u w:val="single"/>
                        </w:rPr>
                        <w:t>Cloud &amp; DevOps</w:t>
                      </w:r>
                      <w:r w:rsidRPr="00EA162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Azure, GCP,</w:t>
                      </w:r>
                      <w:r w:rsidR="0008656C">
                        <w:t xml:space="preserve"> AWS</w:t>
                      </w:r>
                      <w:r w:rsidR="00157820">
                        <w:t>,</w:t>
                      </w:r>
                    </w:p>
                    <w:p w14:paraId="163426F2" w14:textId="0E9366B3" w:rsidR="00E775CE" w:rsidRDefault="00E775CE" w:rsidP="00E775CE">
                      <w:pPr>
                        <w:jc w:val="left"/>
                      </w:pPr>
                      <w:r>
                        <w:t>Kubernetes, Docker, Redis</w:t>
                      </w:r>
                      <w:r w:rsidR="0012082E">
                        <w:t>, Nginx</w:t>
                      </w:r>
                      <w:r w:rsidR="009622A9">
                        <w:t xml:space="preserve">, </w:t>
                      </w:r>
                      <w:r w:rsidR="009622A9" w:rsidRPr="009622A9">
                        <w:t>TeamCity, Azure DevOps, Git</w:t>
                      </w:r>
                    </w:p>
                    <w:p w14:paraId="69C6BDE5" w14:textId="77777777" w:rsidR="00E775CE" w:rsidRDefault="00E775CE" w:rsidP="00E775CE">
                      <w:pPr>
                        <w:jc w:val="left"/>
                      </w:pPr>
                      <w:r w:rsidRPr="00523241">
                        <w:rPr>
                          <w:b/>
                          <w:bCs/>
                          <w:u w:val="single"/>
                        </w:rPr>
                        <w:t>Data:</w:t>
                      </w:r>
                      <w:r>
                        <w:t xml:space="preserve"> PostgreSQL, Cosmos DB,</w:t>
                      </w:r>
                    </w:p>
                    <w:p w14:paraId="086FEBF0" w14:textId="77777777" w:rsidR="00E775CE" w:rsidRDefault="00E775CE" w:rsidP="00E775CE">
                      <w:pPr>
                        <w:jc w:val="left"/>
                      </w:pPr>
                      <w:r>
                        <w:t>Kafka, RabbitMQ</w:t>
                      </w:r>
                    </w:p>
                    <w:p w14:paraId="48BAFF53" w14:textId="77777777" w:rsidR="00E775CE" w:rsidRDefault="00E775CE" w:rsidP="00E775CE">
                      <w:pPr>
                        <w:jc w:val="left"/>
                      </w:pPr>
                      <w:r w:rsidRPr="006C19AA">
                        <w:rPr>
                          <w:b/>
                          <w:bCs/>
                          <w:u w:val="single"/>
                        </w:rPr>
                        <w:t>Observability:</w:t>
                      </w:r>
                      <w:r>
                        <w:t xml:space="preserve"> Prometheus,</w:t>
                      </w:r>
                    </w:p>
                    <w:p w14:paraId="74239038" w14:textId="48E1E247" w:rsidR="00F00D23" w:rsidRDefault="00E775CE" w:rsidP="00E775CE">
                      <w:pPr>
                        <w:jc w:val="left"/>
                      </w:pPr>
                      <w:r>
                        <w:t>Grafana, Datadog, Splunk</w:t>
                      </w:r>
                    </w:p>
                    <w:p w14:paraId="4C6C7B48" w14:textId="2C2FB0CE" w:rsidR="00A57851" w:rsidRPr="00DB7C3E" w:rsidRDefault="00A57851" w:rsidP="00E775CE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  <w:r w:rsidRPr="00D233BD">
                        <w:rPr>
                          <w:rFonts w:ascii="Source Sans Pro" w:hAnsi="Source Sans Pro"/>
                          <w:b/>
                          <w:bCs/>
                          <w:u w:val="single"/>
                        </w:rPr>
                        <w:t>Architecture:</w:t>
                      </w:r>
                      <w:r w:rsidRPr="00A57851">
                        <w:rPr>
                          <w:rFonts w:ascii="Source Sans Pro" w:hAnsi="Source Sans Pro"/>
                        </w:rPr>
                        <w:t> Microservices, Event-Driven, CQRS, Domain-Driven Design, SOLID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82047" behindDoc="0" locked="1" layoutInCell="1" allowOverlap="1" wp14:anchorId="58C64CAE" wp14:editId="72D30BA9">
                <wp:simplePos x="0" y="0"/>
                <wp:positionH relativeFrom="page">
                  <wp:posOffset>5048250</wp:posOffset>
                </wp:positionH>
                <wp:positionV relativeFrom="page">
                  <wp:posOffset>2324100</wp:posOffset>
                </wp:positionV>
                <wp:extent cx="19050" cy="7594600"/>
                <wp:effectExtent l="0" t="0" r="19050" b="2540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594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AF205" id="Straight Connector 31" o:spid="_x0000_s1026" alt="&quot;&quot;" style="position:absolute;z-index:2516820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97.5pt,183pt" to="399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0EE375BE" wp14:editId="0F0702C2">
                <wp:simplePos x="0" y="0"/>
                <wp:positionH relativeFrom="page">
                  <wp:posOffset>5118735</wp:posOffset>
                </wp:positionH>
                <wp:positionV relativeFrom="page">
                  <wp:posOffset>9108440</wp:posOffset>
                </wp:positionV>
                <wp:extent cx="2161236" cy="1564669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1236" cy="15646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856E2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 xml:space="preserve">Professional </w:t>
                            </w:r>
                            <w:r w:rsidR="0065772F" w:rsidRPr="000B296B">
                              <w:t>Development</w:t>
                            </w:r>
                          </w:p>
                          <w:p w14:paraId="611A1B07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18BD05B" w14:textId="01E792A4" w:rsidR="00F00D23" w:rsidRPr="000B296B" w:rsidRDefault="000A2CBE" w:rsidP="000B296B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Certification</w:t>
                            </w:r>
                          </w:p>
                          <w:p w14:paraId="7EF2764A" w14:textId="31CB79BA" w:rsidR="00F00D23" w:rsidRPr="000B296B" w:rsidRDefault="00573071" w:rsidP="00887F0B">
                            <w:pPr>
                              <w:jc w:val="left"/>
                            </w:pPr>
                            <w:r>
                              <w:t xml:space="preserve">Microsoft Certified: Azure Fundamentals (AZ-900) </w:t>
                            </w:r>
                            <w:r w:rsidR="00887F0B">
                              <w:br/>
                            </w:r>
                            <w:r>
                              <w:t xml:space="preserve">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75BE" id="_x0000_s1030" type="#_x0000_t202" style="position:absolute;left:0;text-align:left;margin-left:403.05pt;margin-top:717.2pt;width:170.2pt;height:123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" filled="f" stroked="f">
                <v:textbox>
                  <w:txbxContent>
                    <w:p w14:paraId="7CA856E2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 xml:space="preserve">Professional </w:t>
                      </w:r>
                      <w:r w:rsidR="0065772F" w:rsidRPr="000B296B">
                        <w:t>Development</w:t>
                      </w:r>
                    </w:p>
                    <w:p w14:paraId="611A1B07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18BD05B" w14:textId="01E792A4" w:rsidR="00F00D23" w:rsidRPr="000B296B" w:rsidRDefault="000A2CBE" w:rsidP="000B296B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Certification</w:t>
                      </w:r>
                    </w:p>
                    <w:p w14:paraId="7EF2764A" w14:textId="31CB79BA" w:rsidR="00F00D23" w:rsidRPr="000B296B" w:rsidRDefault="00573071" w:rsidP="00887F0B">
                      <w:pPr>
                        <w:jc w:val="left"/>
                      </w:pPr>
                      <w:r>
                        <w:t xml:space="preserve">Microsoft Certified: Azure Fundamentals (AZ-900) </w:t>
                      </w:r>
                      <w:r w:rsidR="00887F0B">
                        <w:br/>
                      </w:r>
                      <w:r>
                        <w:t xml:space="preserve"> 2022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023" behindDoc="0" locked="1" layoutInCell="1" allowOverlap="1" wp14:anchorId="7CA0AFAC" wp14:editId="4EF8AEA1">
                <wp:simplePos x="0" y="0"/>
                <wp:positionH relativeFrom="page">
                  <wp:posOffset>5163820</wp:posOffset>
                </wp:positionH>
                <wp:positionV relativeFrom="page">
                  <wp:posOffset>6124575</wp:posOffset>
                </wp:positionV>
                <wp:extent cx="2116455" cy="1690370"/>
                <wp:effectExtent l="0" t="0" r="0" b="508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3FE8E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>Achievements</w:t>
                            </w:r>
                          </w:p>
                          <w:p w14:paraId="3D7957EA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70967B28" w14:textId="77777777" w:rsidR="000560FB" w:rsidRPr="000F02BE" w:rsidRDefault="000560FB" w:rsidP="000B296B">
                            <w:pPr>
                              <w:rPr>
                                <w:rStyle w:val="Emphasis"/>
                                <w:u w:val="single"/>
                              </w:rPr>
                            </w:pPr>
                            <w:r w:rsidRPr="000F02BE">
                              <w:rPr>
                                <w:rStyle w:val="Emphasis"/>
                                <w:u w:val="single"/>
                              </w:rPr>
                              <w:t>Patent</w:t>
                            </w:r>
                          </w:p>
                          <w:p w14:paraId="1CFA58A4" w14:textId="3B321331" w:rsidR="00920374" w:rsidRDefault="00BA6D61" w:rsidP="00920374">
                            <w:pPr>
                              <w:jc w:val="left"/>
                            </w:pPr>
                            <w:r>
                              <w:t>Systems and Methods for Restricting Capture of Self-Portrait Images on Mobile Devices</w:t>
                            </w:r>
                            <w:r>
                              <w:br/>
                              <w:t xml:space="preserve">Patent No: 11528355 </w:t>
                            </w:r>
                          </w:p>
                          <w:p w14:paraId="07ACB6CD" w14:textId="280683C8" w:rsidR="00F00D23" w:rsidRPr="000B296B" w:rsidRDefault="00BA6D61" w:rsidP="000B296B">
                            <w:r>
                              <w:t>Issued: Dec 13,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0AFAC" id="_x0000_s1031" type="#_x0000_t202" style="position:absolute;left:0;text-align:left;margin-left:406.6pt;margin-top:482.25pt;width:166.65pt;height:133.1pt;z-index:25168102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" filled="f" stroked="f">
                <v:textbox>
                  <w:txbxContent>
                    <w:p w14:paraId="3AF3FE8E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>Achievements</w:t>
                      </w:r>
                    </w:p>
                    <w:p w14:paraId="3D7957EA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70967B28" w14:textId="77777777" w:rsidR="000560FB" w:rsidRPr="000F02BE" w:rsidRDefault="000560FB" w:rsidP="000B296B">
                      <w:pPr>
                        <w:rPr>
                          <w:rStyle w:val="Emphasis"/>
                          <w:u w:val="single"/>
                        </w:rPr>
                      </w:pPr>
                      <w:r w:rsidRPr="000F02BE">
                        <w:rPr>
                          <w:rStyle w:val="Emphasis"/>
                          <w:u w:val="single"/>
                        </w:rPr>
                        <w:t>Patent</w:t>
                      </w:r>
                    </w:p>
                    <w:p w14:paraId="1CFA58A4" w14:textId="3B321331" w:rsidR="00920374" w:rsidRDefault="00BA6D61" w:rsidP="00920374">
                      <w:pPr>
                        <w:jc w:val="left"/>
                      </w:pPr>
                      <w:r>
                        <w:t>Systems and Methods for Restricting Capture of Self-Portrait Images on Mobile Devices</w:t>
                      </w:r>
                      <w:r>
                        <w:br/>
                        <w:t xml:space="preserve">Patent No: 11528355 </w:t>
                      </w:r>
                    </w:p>
                    <w:p w14:paraId="07ACB6CD" w14:textId="280683C8" w:rsidR="00F00D23" w:rsidRPr="000B296B" w:rsidRDefault="00BA6D61" w:rsidP="000B296B">
                      <w:r>
                        <w:t>Issued: Dec 13, 2022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sectPr w:rsidR="00F00D23" w:rsidRPr="00B8191D" w:rsidSect="009C166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39" w:code="1"/>
      <w:pgMar w:top="-284" w:right="700" w:bottom="284" w:left="700" w:header="27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F6C9" w14:textId="77777777" w:rsidR="006C508B" w:rsidRDefault="006C508B"/>
  </w:endnote>
  <w:endnote w:type="continuationSeparator" w:id="0">
    <w:p w14:paraId="55EB7474" w14:textId="77777777" w:rsidR="006C508B" w:rsidRDefault="006C50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2C38" w14:textId="77777777" w:rsidR="00BC63E3" w:rsidRDefault="00BC63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3411" w14:textId="77777777" w:rsidR="00BC63E3" w:rsidRDefault="00BC63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40AB" w14:textId="77777777" w:rsidR="00BC63E3" w:rsidRDefault="00BC6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CA84" w14:textId="77777777" w:rsidR="006C508B" w:rsidRDefault="006C508B"/>
  </w:footnote>
  <w:footnote w:type="continuationSeparator" w:id="0">
    <w:p w14:paraId="2F184A13" w14:textId="77777777" w:rsidR="006C508B" w:rsidRDefault="006C50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B54C" w14:textId="77777777" w:rsidR="00BC63E3" w:rsidRDefault="00BC63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E7A0" w14:textId="77777777" w:rsidR="00BC63E3" w:rsidRDefault="00BC63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29D6" w14:textId="77777777" w:rsidR="00BC63E3" w:rsidRDefault="00BC6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A8638F"/>
    <w:multiLevelType w:val="hybridMultilevel"/>
    <w:tmpl w:val="EDF2F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A5FEB"/>
    <w:multiLevelType w:val="hybridMultilevel"/>
    <w:tmpl w:val="18DCF5E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16108F"/>
    <w:multiLevelType w:val="hybridMultilevel"/>
    <w:tmpl w:val="568EE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32465"/>
    <w:multiLevelType w:val="hybridMultilevel"/>
    <w:tmpl w:val="993E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3"/>
  </w:num>
  <w:num w:numId="2" w16cid:durableId="505023288">
    <w:abstractNumId w:val="5"/>
  </w:num>
  <w:num w:numId="3" w16cid:durableId="313024574">
    <w:abstractNumId w:val="7"/>
  </w:num>
  <w:num w:numId="4" w16cid:durableId="1052733521">
    <w:abstractNumId w:val="1"/>
  </w:num>
  <w:num w:numId="5" w16cid:durableId="1824347043">
    <w:abstractNumId w:val="0"/>
  </w:num>
  <w:num w:numId="6" w16cid:durableId="407188197">
    <w:abstractNumId w:val="4"/>
  </w:num>
  <w:num w:numId="7" w16cid:durableId="496726745">
    <w:abstractNumId w:val="6"/>
  </w:num>
  <w:num w:numId="8" w16cid:durableId="374889841">
    <w:abstractNumId w:val="8"/>
  </w:num>
  <w:num w:numId="9" w16cid:durableId="2028286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C1"/>
    <w:rsid w:val="00014529"/>
    <w:rsid w:val="00021D70"/>
    <w:rsid w:val="00022580"/>
    <w:rsid w:val="00031F75"/>
    <w:rsid w:val="00032185"/>
    <w:rsid w:val="00036F36"/>
    <w:rsid w:val="0003764C"/>
    <w:rsid w:val="000429E8"/>
    <w:rsid w:val="000560FB"/>
    <w:rsid w:val="00062797"/>
    <w:rsid w:val="0006738A"/>
    <w:rsid w:val="00072D85"/>
    <w:rsid w:val="000811F5"/>
    <w:rsid w:val="0008656C"/>
    <w:rsid w:val="00091A41"/>
    <w:rsid w:val="00095C65"/>
    <w:rsid w:val="000A084B"/>
    <w:rsid w:val="000A2CBE"/>
    <w:rsid w:val="000A7ED7"/>
    <w:rsid w:val="000B296B"/>
    <w:rsid w:val="000B4F36"/>
    <w:rsid w:val="000B5626"/>
    <w:rsid w:val="000B5697"/>
    <w:rsid w:val="000B5F5C"/>
    <w:rsid w:val="000B6EAD"/>
    <w:rsid w:val="000F02BE"/>
    <w:rsid w:val="000F7A67"/>
    <w:rsid w:val="001173DF"/>
    <w:rsid w:val="0012082E"/>
    <w:rsid w:val="0012175E"/>
    <w:rsid w:val="00122C81"/>
    <w:rsid w:val="0013031A"/>
    <w:rsid w:val="001346DD"/>
    <w:rsid w:val="00157820"/>
    <w:rsid w:val="00160371"/>
    <w:rsid w:val="00161D19"/>
    <w:rsid w:val="0016502C"/>
    <w:rsid w:val="00170571"/>
    <w:rsid w:val="00170B43"/>
    <w:rsid w:val="00174664"/>
    <w:rsid w:val="0017577C"/>
    <w:rsid w:val="00176954"/>
    <w:rsid w:val="00177B28"/>
    <w:rsid w:val="00185888"/>
    <w:rsid w:val="001C2B7C"/>
    <w:rsid w:val="001C5E52"/>
    <w:rsid w:val="001D4A40"/>
    <w:rsid w:val="001E501D"/>
    <w:rsid w:val="001E66E1"/>
    <w:rsid w:val="001F166C"/>
    <w:rsid w:val="00206C33"/>
    <w:rsid w:val="0020706D"/>
    <w:rsid w:val="0021183F"/>
    <w:rsid w:val="00224A0C"/>
    <w:rsid w:val="00224DEE"/>
    <w:rsid w:val="00227151"/>
    <w:rsid w:val="00243F28"/>
    <w:rsid w:val="0024585F"/>
    <w:rsid w:val="00257458"/>
    <w:rsid w:val="00257BD6"/>
    <w:rsid w:val="00264EF9"/>
    <w:rsid w:val="00266CCB"/>
    <w:rsid w:val="0027097E"/>
    <w:rsid w:val="00283052"/>
    <w:rsid w:val="002907F5"/>
    <w:rsid w:val="002978D2"/>
    <w:rsid w:val="002A0907"/>
    <w:rsid w:val="002A23A6"/>
    <w:rsid w:val="002A38D2"/>
    <w:rsid w:val="002A70DE"/>
    <w:rsid w:val="002B0629"/>
    <w:rsid w:val="002B2893"/>
    <w:rsid w:val="002C581F"/>
    <w:rsid w:val="002C6F69"/>
    <w:rsid w:val="002D56C3"/>
    <w:rsid w:val="002D706C"/>
    <w:rsid w:val="002E432C"/>
    <w:rsid w:val="002E5EF5"/>
    <w:rsid w:val="002E6BF1"/>
    <w:rsid w:val="002F2ECC"/>
    <w:rsid w:val="002F3A72"/>
    <w:rsid w:val="002F4DF2"/>
    <w:rsid w:val="00300958"/>
    <w:rsid w:val="0030223E"/>
    <w:rsid w:val="00303AD3"/>
    <w:rsid w:val="00307FD9"/>
    <w:rsid w:val="00313787"/>
    <w:rsid w:val="0032072C"/>
    <w:rsid w:val="003217E9"/>
    <w:rsid w:val="003269E0"/>
    <w:rsid w:val="003273EC"/>
    <w:rsid w:val="00334B87"/>
    <w:rsid w:val="00340503"/>
    <w:rsid w:val="00342A90"/>
    <w:rsid w:val="0034439E"/>
    <w:rsid w:val="003449BC"/>
    <w:rsid w:val="003450B1"/>
    <w:rsid w:val="0035514D"/>
    <w:rsid w:val="00356D7D"/>
    <w:rsid w:val="003572B8"/>
    <w:rsid w:val="00362431"/>
    <w:rsid w:val="0037036D"/>
    <w:rsid w:val="003747C4"/>
    <w:rsid w:val="00374892"/>
    <w:rsid w:val="00375F2A"/>
    <w:rsid w:val="003805ED"/>
    <w:rsid w:val="00382A26"/>
    <w:rsid w:val="00384B19"/>
    <w:rsid w:val="003854C1"/>
    <w:rsid w:val="003905A5"/>
    <w:rsid w:val="003936A8"/>
    <w:rsid w:val="00396998"/>
    <w:rsid w:val="00397D76"/>
    <w:rsid w:val="003A087E"/>
    <w:rsid w:val="003A1C4E"/>
    <w:rsid w:val="003A3737"/>
    <w:rsid w:val="003A4E29"/>
    <w:rsid w:val="003B0C50"/>
    <w:rsid w:val="003C6102"/>
    <w:rsid w:val="003D10AC"/>
    <w:rsid w:val="003D16F8"/>
    <w:rsid w:val="003D331F"/>
    <w:rsid w:val="003D346C"/>
    <w:rsid w:val="003D3987"/>
    <w:rsid w:val="003D3C07"/>
    <w:rsid w:val="003F1ADA"/>
    <w:rsid w:val="003F293F"/>
    <w:rsid w:val="003F5C0F"/>
    <w:rsid w:val="003F6959"/>
    <w:rsid w:val="00411429"/>
    <w:rsid w:val="004132C1"/>
    <w:rsid w:val="00417043"/>
    <w:rsid w:val="0042422C"/>
    <w:rsid w:val="00425671"/>
    <w:rsid w:val="00427C8E"/>
    <w:rsid w:val="0044718E"/>
    <w:rsid w:val="004568AD"/>
    <w:rsid w:val="004649D1"/>
    <w:rsid w:val="00464BE5"/>
    <w:rsid w:val="0047020C"/>
    <w:rsid w:val="00473A63"/>
    <w:rsid w:val="0047484C"/>
    <w:rsid w:val="004756F3"/>
    <w:rsid w:val="00476FC3"/>
    <w:rsid w:val="00495C10"/>
    <w:rsid w:val="00497FE8"/>
    <w:rsid w:val="004A4229"/>
    <w:rsid w:val="004B1A4A"/>
    <w:rsid w:val="004B79F8"/>
    <w:rsid w:val="004C0DB9"/>
    <w:rsid w:val="004C321D"/>
    <w:rsid w:val="004C3C29"/>
    <w:rsid w:val="004E23C9"/>
    <w:rsid w:val="004E2DD8"/>
    <w:rsid w:val="004E3F56"/>
    <w:rsid w:val="004F3FAB"/>
    <w:rsid w:val="004F625C"/>
    <w:rsid w:val="00506683"/>
    <w:rsid w:val="005103A1"/>
    <w:rsid w:val="005126A9"/>
    <w:rsid w:val="00513E7B"/>
    <w:rsid w:val="00514A8A"/>
    <w:rsid w:val="00515A1C"/>
    <w:rsid w:val="00523241"/>
    <w:rsid w:val="005273D4"/>
    <w:rsid w:val="00527443"/>
    <w:rsid w:val="0055062C"/>
    <w:rsid w:val="0055578F"/>
    <w:rsid w:val="0055754E"/>
    <w:rsid w:val="00571059"/>
    <w:rsid w:val="00573071"/>
    <w:rsid w:val="005802CC"/>
    <w:rsid w:val="005831CA"/>
    <w:rsid w:val="00585C4D"/>
    <w:rsid w:val="005879DB"/>
    <w:rsid w:val="00591195"/>
    <w:rsid w:val="005933EA"/>
    <w:rsid w:val="0059560C"/>
    <w:rsid w:val="0059592D"/>
    <w:rsid w:val="00597CC2"/>
    <w:rsid w:val="005A3039"/>
    <w:rsid w:val="005A3B0F"/>
    <w:rsid w:val="005A7CC7"/>
    <w:rsid w:val="005D2F97"/>
    <w:rsid w:val="005D6C60"/>
    <w:rsid w:val="005D777D"/>
    <w:rsid w:val="005D7CA2"/>
    <w:rsid w:val="005E0F86"/>
    <w:rsid w:val="005E3E66"/>
    <w:rsid w:val="005E6DC8"/>
    <w:rsid w:val="005F16D4"/>
    <w:rsid w:val="005F3EBE"/>
    <w:rsid w:val="005F6FF0"/>
    <w:rsid w:val="005F73C2"/>
    <w:rsid w:val="00606B0B"/>
    <w:rsid w:val="0061410C"/>
    <w:rsid w:val="00617215"/>
    <w:rsid w:val="00621B2E"/>
    <w:rsid w:val="006344DD"/>
    <w:rsid w:val="00636E3B"/>
    <w:rsid w:val="00637FDC"/>
    <w:rsid w:val="00644244"/>
    <w:rsid w:val="006444E5"/>
    <w:rsid w:val="0065653D"/>
    <w:rsid w:val="0065772F"/>
    <w:rsid w:val="00664FAB"/>
    <w:rsid w:val="00667350"/>
    <w:rsid w:val="006A1D0E"/>
    <w:rsid w:val="006A5ABA"/>
    <w:rsid w:val="006B7891"/>
    <w:rsid w:val="006C19AA"/>
    <w:rsid w:val="006C508B"/>
    <w:rsid w:val="006C5BAE"/>
    <w:rsid w:val="006F0273"/>
    <w:rsid w:val="0071059B"/>
    <w:rsid w:val="00710962"/>
    <w:rsid w:val="00727CB2"/>
    <w:rsid w:val="00735D34"/>
    <w:rsid w:val="00736988"/>
    <w:rsid w:val="00744C3A"/>
    <w:rsid w:val="00744FB4"/>
    <w:rsid w:val="007538DD"/>
    <w:rsid w:val="00772B75"/>
    <w:rsid w:val="00776FE0"/>
    <w:rsid w:val="007809B6"/>
    <w:rsid w:val="00782F81"/>
    <w:rsid w:val="00786B2E"/>
    <w:rsid w:val="00787030"/>
    <w:rsid w:val="007A3C8C"/>
    <w:rsid w:val="007B279C"/>
    <w:rsid w:val="007B40E8"/>
    <w:rsid w:val="007C1B2D"/>
    <w:rsid w:val="007D2305"/>
    <w:rsid w:val="007D4BB7"/>
    <w:rsid w:val="007E600B"/>
    <w:rsid w:val="007F3660"/>
    <w:rsid w:val="007F3B35"/>
    <w:rsid w:val="007F6E4F"/>
    <w:rsid w:val="00803BB6"/>
    <w:rsid w:val="008079F7"/>
    <w:rsid w:val="00813B6C"/>
    <w:rsid w:val="00815342"/>
    <w:rsid w:val="00822140"/>
    <w:rsid w:val="0082232D"/>
    <w:rsid w:val="00841BBD"/>
    <w:rsid w:val="00851654"/>
    <w:rsid w:val="00860D16"/>
    <w:rsid w:val="00862E37"/>
    <w:rsid w:val="00873202"/>
    <w:rsid w:val="00887F0B"/>
    <w:rsid w:val="00890C20"/>
    <w:rsid w:val="0089111C"/>
    <w:rsid w:val="00894512"/>
    <w:rsid w:val="008A17DA"/>
    <w:rsid w:val="008A1A01"/>
    <w:rsid w:val="008B41BD"/>
    <w:rsid w:val="008B5027"/>
    <w:rsid w:val="008B5FA4"/>
    <w:rsid w:val="008B63A0"/>
    <w:rsid w:val="008C2667"/>
    <w:rsid w:val="008C2B72"/>
    <w:rsid w:val="008C57C3"/>
    <w:rsid w:val="008D0314"/>
    <w:rsid w:val="008E02D7"/>
    <w:rsid w:val="008F53F9"/>
    <w:rsid w:val="0091030C"/>
    <w:rsid w:val="00920374"/>
    <w:rsid w:val="00930110"/>
    <w:rsid w:val="0093170B"/>
    <w:rsid w:val="0093443E"/>
    <w:rsid w:val="00937FCB"/>
    <w:rsid w:val="009428AF"/>
    <w:rsid w:val="009459AB"/>
    <w:rsid w:val="00947029"/>
    <w:rsid w:val="0095322D"/>
    <w:rsid w:val="009622A9"/>
    <w:rsid w:val="009A65AA"/>
    <w:rsid w:val="009A74DF"/>
    <w:rsid w:val="009B42C8"/>
    <w:rsid w:val="009C166D"/>
    <w:rsid w:val="009D438C"/>
    <w:rsid w:val="009D580B"/>
    <w:rsid w:val="009E49B3"/>
    <w:rsid w:val="009F3E84"/>
    <w:rsid w:val="009F7DBF"/>
    <w:rsid w:val="00A0416A"/>
    <w:rsid w:val="00A141B3"/>
    <w:rsid w:val="00A160DF"/>
    <w:rsid w:val="00A16D6E"/>
    <w:rsid w:val="00A23D13"/>
    <w:rsid w:val="00A24BAB"/>
    <w:rsid w:val="00A43764"/>
    <w:rsid w:val="00A4544A"/>
    <w:rsid w:val="00A45452"/>
    <w:rsid w:val="00A505D6"/>
    <w:rsid w:val="00A57851"/>
    <w:rsid w:val="00A775A9"/>
    <w:rsid w:val="00A818CB"/>
    <w:rsid w:val="00A82332"/>
    <w:rsid w:val="00A90E48"/>
    <w:rsid w:val="00AA1A41"/>
    <w:rsid w:val="00AA2AE3"/>
    <w:rsid w:val="00AA4EB7"/>
    <w:rsid w:val="00AC301F"/>
    <w:rsid w:val="00AC4D65"/>
    <w:rsid w:val="00AD4CA3"/>
    <w:rsid w:val="00AE34FE"/>
    <w:rsid w:val="00AE3C25"/>
    <w:rsid w:val="00AE3DA9"/>
    <w:rsid w:val="00AF6D07"/>
    <w:rsid w:val="00B00999"/>
    <w:rsid w:val="00B03055"/>
    <w:rsid w:val="00B04576"/>
    <w:rsid w:val="00B16C76"/>
    <w:rsid w:val="00B31D0B"/>
    <w:rsid w:val="00B3629A"/>
    <w:rsid w:val="00B5033B"/>
    <w:rsid w:val="00B5093C"/>
    <w:rsid w:val="00B52AE8"/>
    <w:rsid w:val="00B55C57"/>
    <w:rsid w:val="00B63FD0"/>
    <w:rsid w:val="00B64679"/>
    <w:rsid w:val="00B720CD"/>
    <w:rsid w:val="00B8191D"/>
    <w:rsid w:val="00B95DE4"/>
    <w:rsid w:val="00BA39E2"/>
    <w:rsid w:val="00BA6D61"/>
    <w:rsid w:val="00BB1D96"/>
    <w:rsid w:val="00BC2610"/>
    <w:rsid w:val="00BC63E3"/>
    <w:rsid w:val="00BE3B1B"/>
    <w:rsid w:val="00BE7944"/>
    <w:rsid w:val="00BF10F6"/>
    <w:rsid w:val="00BF786E"/>
    <w:rsid w:val="00C014C0"/>
    <w:rsid w:val="00C04C53"/>
    <w:rsid w:val="00C051E3"/>
    <w:rsid w:val="00C162FE"/>
    <w:rsid w:val="00C175B0"/>
    <w:rsid w:val="00C23E71"/>
    <w:rsid w:val="00C26004"/>
    <w:rsid w:val="00C273ED"/>
    <w:rsid w:val="00C3048F"/>
    <w:rsid w:val="00C33E6B"/>
    <w:rsid w:val="00C3524A"/>
    <w:rsid w:val="00C43CF1"/>
    <w:rsid w:val="00C57CE4"/>
    <w:rsid w:val="00C64726"/>
    <w:rsid w:val="00C661A1"/>
    <w:rsid w:val="00C75074"/>
    <w:rsid w:val="00C76FBE"/>
    <w:rsid w:val="00C822C6"/>
    <w:rsid w:val="00CA0C28"/>
    <w:rsid w:val="00CA6C41"/>
    <w:rsid w:val="00CB28C9"/>
    <w:rsid w:val="00CB4CA0"/>
    <w:rsid w:val="00CC2631"/>
    <w:rsid w:val="00CC5BD5"/>
    <w:rsid w:val="00CD4321"/>
    <w:rsid w:val="00D031D3"/>
    <w:rsid w:val="00D1720F"/>
    <w:rsid w:val="00D17C53"/>
    <w:rsid w:val="00D17F45"/>
    <w:rsid w:val="00D20A76"/>
    <w:rsid w:val="00D233BD"/>
    <w:rsid w:val="00D4650F"/>
    <w:rsid w:val="00D503A5"/>
    <w:rsid w:val="00D504BB"/>
    <w:rsid w:val="00D507BA"/>
    <w:rsid w:val="00D64621"/>
    <w:rsid w:val="00D64F03"/>
    <w:rsid w:val="00D70666"/>
    <w:rsid w:val="00D82E84"/>
    <w:rsid w:val="00D920AB"/>
    <w:rsid w:val="00D92199"/>
    <w:rsid w:val="00D9695B"/>
    <w:rsid w:val="00D97291"/>
    <w:rsid w:val="00DA7755"/>
    <w:rsid w:val="00DB683A"/>
    <w:rsid w:val="00DD003B"/>
    <w:rsid w:val="00DF2B1E"/>
    <w:rsid w:val="00DF528B"/>
    <w:rsid w:val="00E04B5D"/>
    <w:rsid w:val="00E12C4A"/>
    <w:rsid w:val="00E16069"/>
    <w:rsid w:val="00E23469"/>
    <w:rsid w:val="00E240F4"/>
    <w:rsid w:val="00E24C68"/>
    <w:rsid w:val="00E60BEA"/>
    <w:rsid w:val="00E6487C"/>
    <w:rsid w:val="00E66ADC"/>
    <w:rsid w:val="00E70E94"/>
    <w:rsid w:val="00E724A0"/>
    <w:rsid w:val="00E732FC"/>
    <w:rsid w:val="00E775CE"/>
    <w:rsid w:val="00E96396"/>
    <w:rsid w:val="00EA1621"/>
    <w:rsid w:val="00EA651B"/>
    <w:rsid w:val="00EB3841"/>
    <w:rsid w:val="00EC2BEA"/>
    <w:rsid w:val="00EC57E8"/>
    <w:rsid w:val="00ED1583"/>
    <w:rsid w:val="00ED1EC8"/>
    <w:rsid w:val="00EF12CA"/>
    <w:rsid w:val="00EF2717"/>
    <w:rsid w:val="00EF6F27"/>
    <w:rsid w:val="00F00D23"/>
    <w:rsid w:val="00F04125"/>
    <w:rsid w:val="00F06F30"/>
    <w:rsid w:val="00F17874"/>
    <w:rsid w:val="00F6163A"/>
    <w:rsid w:val="00F622BA"/>
    <w:rsid w:val="00F64F66"/>
    <w:rsid w:val="00F73259"/>
    <w:rsid w:val="00F73851"/>
    <w:rsid w:val="00F801AA"/>
    <w:rsid w:val="00FA5CE3"/>
    <w:rsid w:val="00FB2F20"/>
    <w:rsid w:val="00FB3052"/>
    <w:rsid w:val="00FB7CFD"/>
    <w:rsid w:val="00FD5A08"/>
    <w:rsid w:val="00FD6718"/>
    <w:rsid w:val="00FE794C"/>
    <w:rsid w:val="00F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16357"/>
  <w15:chartTrackingRefBased/>
  <w15:docId w15:val="{6D606F88-99BB-48C9-BBA4-762A8D58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BC63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3E3"/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63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3E3"/>
    <w:rPr>
      <w:rFonts w:cs="Open Sans"/>
      <w:color w:val="747474" w:themeColor="background2" w:themeShade="80"/>
      <w:position w:val="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nRaj.Senthilnath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7EFB642-CD3A-44EF-9DCE-43E7117BC509}">
  <we:reference id="11d7cf85-ae5a-43b8-bc58-1e1a151cce24" version="1.0.0.1" store="EXCatalog" storeType="EXCatalog"/>
  <we:alternateReferences>
    <we:reference id="WA200010725" version="1.0.0.1" store="en-US" storeType="OMEX"/>
  </we:alternateReferences>
  <we:properties>
    <we:property name="claude.fileId" value="&quot;1c49224b-e0b9-4a0f-bfa0-56ad9637395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340</TotalTime>
  <Pages>1</Pages>
  <Words>55</Words>
  <Characters>371</Characters>
  <Application>Microsoft Office Word</Application>
  <DocSecurity>2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Senthilnathan</dc:creator>
  <cp:keywords/>
  <dc:description/>
  <cp:lastModifiedBy>Mohan Raj Senthilnathan</cp:lastModifiedBy>
  <cp:revision>454</cp:revision>
  <cp:lastPrinted>2026-07-30T06:50:00Z</cp:lastPrinted>
  <dcterms:created xsi:type="dcterms:W3CDTF">2026-04-30T02:30:00Z</dcterms:created>
  <dcterms:modified xsi:type="dcterms:W3CDTF">2026-07-30T07:10:00Z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