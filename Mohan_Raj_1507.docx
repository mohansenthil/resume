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9EAA4" w14:textId="4CB4E907" w:rsidR="001E501D" w:rsidRPr="00F00D23" w:rsidRDefault="0055578F" w:rsidP="003D3C07">
      <w:pPr>
        <w:pStyle w:val="Title"/>
        <w:ind w:left="0"/>
      </w:pPr>
      <w:r w:rsidRPr="00F00D23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1" layoutInCell="1" allowOverlap="1" wp14:anchorId="3B44BD46" wp14:editId="67742230">
                <wp:simplePos x="0" y="0"/>
                <wp:positionH relativeFrom="page">
                  <wp:posOffset>5593080</wp:posOffset>
                </wp:positionH>
                <wp:positionV relativeFrom="page">
                  <wp:posOffset>365760</wp:posOffset>
                </wp:positionV>
                <wp:extent cx="2028825" cy="975360"/>
                <wp:effectExtent l="0" t="0" r="0" b="0"/>
                <wp:wrapSquare wrapText="bothSides"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8825" cy="975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3384AD" w14:textId="1A1ADD50" w:rsidR="00F00D23" w:rsidRPr="00862E37" w:rsidRDefault="003F6959" w:rsidP="00862E37">
                            <w:pPr>
                              <w:pStyle w:val="Contactinfo"/>
                            </w:pPr>
                            <w:r>
                              <w:t xml:space="preserve">+91 </w:t>
                            </w:r>
                            <w:r w:rsidR="00D20A76">
                              <w:t>9043 121 430</w:t>
                            </w:r>
                          </w:p>
                          <w:p w14:paraId="2A75AF13" w14:textId="0570FA9B" w:rsidR="00F00D23" w:rsidRPr="00862E37" w:rsidRDefault="0095322D" w:rsidP="00862E37">
                            <w:pPr>
                              <w:pStyle w:val="Contactinfo"/>
                            </w:pPr>
                            <w:r>
                              <w:t>Mohansenthil92@gmail.com</w:t>
                            </w:r>
                          </w:p>
                          <w:p w14:paraId="7FCA37A7" w14:textId="5D7D61A9" w:rsidR="00F00D23" w:rsidRPr="00862E37" w:rsidRDefault="007F3B35" w:rsidP="00862E37">
                            <w:pPr>
                              <w:pStyle w:val="Contactinfo"/>
                            </w:pPr>
                            <w:r>
                              <w:t>Chennai</w:t>
                            </w:r>
                          </w:p>
                          <w:p w14:paraId="0BC5F403" w14:textId="7CE3F7A4" w:rsidR="0055578F" w:rsidRPr="00862E37" w:rsidRDefault="00F00D23" w:rsidP="00862E37">
                            <w:pPr>
                              <w:pStyle w:val="Contactinfo"/>
                            </w:pPr>
                            <w:r w:rsidRPr="00862E37">
                              <w:t>LinkedIn.com/</w:t>
                            </w:r>
                            <w:r w:rsidR="0093170B" w:rsidRPr="0093170B">
                              <w:t>in/mohanras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44BD46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440.4pt;margin-top:28.8pt;width:159.75pt;height:76.8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" filled="f" stroked="f">
                <v:textbox>
                  <w:txbxContent>
                    <w:p w14:paraId="433384AD" w14:textId="1A1ADD50" w:rsidR="00F00D23" w:rsidRPr="00862E37" w:rsidRDefault="003F6959" w:rsidP="00862E37">
                      <w:pPr>
                        <w:pStyle w:val="Contactinfo"/>
                      </w:pPr>
                      <w:r>
                        <w:t xml:space="preserve">+91 </w:t>
                      </w:r>
                      <w:r w:rsidR="00D20A76">
                        <w:t>9043 121 430</w:t>
                      </w:r>
                    </w:p>
                    <w:p w14:paraId="2A75AF13" w14:textId="0570FA9B" w:rsidR="00F00D23" w:rsidRPr="00862E37" w:rsidRDefault="0095322D" w:rsidP="00862E37">
                      <w:pPr>
                        <w:pStyle w:val="Contactinfo"/>
                      </w:pPr>
                      <w:r>
                        <w:t>Mohansenthil92@gmail.com</w:t>
                      </w:r>
                    </w:p>
                    <w:p w14:paraId="7FCA37A7" w14:textId="5D7D61A9" w:rsidR="00F00D23" w:rsidRPr="00862E37" w:rsidRDefault="007F3B35" w:rsidP="00862E37">
                      <w:pPr>
                        <w:pStyle w:val="Contactinfo"/>
                      </w:pPr>
                      <w:r>
                        <w:t>Chennai</w:t>
                      </w:r>
                    </w:p>
                    <w:p w14:paraId="0BC5F403" w14:textId="7CE3F7A4" w:rsidR="0055578F" w:rsidRPr="00862E37" w:rsidRDefault="00F00D23" w:rsidP="00862E37">
                      <w:pPr>
                        <w:pStyle w:val="Contactinfo"/>
                      </w:pPr>
                      <w:r w:rsidRPr="00862E37">
                        <w:t>LinkedIn.com/</w:t>
                      </w:r>
                      <w:r w:rsidR="0093170B" w:rsidRPr="0093170B">
                        <w:t>in/mohanras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Pr="00F00D23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1" layoutInCell="1" allowOverlap="1" wp14:anchorId="36CBF3EB" wp14:editId="2AF20A07">
                <wp:simplePos x="0" y="0"/>
                <wp:positionH relativeFrom="page">
                  <wp:posOffset>5387975</wp:posOffset>
                </wp:positionH>
                <wp:positionV relativeFrom="page">
                  <wp:posOffset>424815</wp:posOffset>
                </wp:positionV>
                <wp:extent cx="164465" cy="795655"/>
                <wp:effectExtent l="0" t="0" r="6985" b="4445"/>
                <wp:wrapSquare wrapText="bothSides"/>
                <wp:docPr id="11" name="Group 11" descr="Group of contact info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465" cy="795655"/>
                          <a:chOff x="0" y="0"/>
                          <a:chExt cx="162560" cy="796825"/>
                        </a:xfrm>
                        <a:solidFill>
                          <a:schemeClr val="tx1"/>
                        </a:solidFill>
                      </wpg:grpSpPr>
                      <pic:pic xmlns:pic="http://schemas.openxmlformats.org/drawingml/2006/picture">
                        <pic:nvPicPr>
                          <pic:cNvPr id="19" name="Graphic 19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Graphic 2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1195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Graphic 23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2286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Graphic 24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060" y="634265"/>
                            <a:ext cx="160441" cy="162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B6ED7C" id="Group 11" o:spid="_x0000_s1026" alt="Group of contact info icons" style="position:absolute;margin-left:424.25pt;margin-top:33.45pt;width:12.95pt;height:62.65pt;z-index:251674624;mso-position-horizontal-relative:page;mso-position-vertical-relative:page;mso-width-relative:margin;mso-height-relative:margin" coordsize="1625,796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9" o:spid="_x0000_s1027" type="#_x0000_t75" style="position:absolute;width:1625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">
                  <v:imagedata r:id="rId17" o:title=""/>
                </v:shape>
                <v:shape id="Graphic 22" o:spid="_x0000_s1028" type="#_x0000_t75" style="position:absolute;top:2111;width:162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">
                  <v:imagedata r:id="rId18" o:title=""/>
                </v:shape>
                <v:shape id="Graphic 23" o:spid="_x0000_s1029" type="#_x0000_t75" style="position:absolute;top:4228;width:162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">
                  <v:imagedata r:id="rId19" o:title=""/>
                </v:shape>
                <v:shape id="Graphic 24" o:spid="_x0000_s1030" type="#_x0000_t75" style="position:absolute;left:10;top:6342;width:160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">
                  <v:imagedata r:id="rId20" o:title=""/>
                </v:shape>
                <w10:wrap type="square" anchorx="page" anchory="page"/>
                <w10:anchorlock/>
              </v:group>
            </w:pict>
          </mc:Fallback>
        </mc:AlternateContent>
      </w:r>
      <w:r w:rsidR="0071059B" w:rsidRPr="00F00D2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01D69599" wp14:editId="466E7CFA">
                <wp:simplePos x="0" y="0"/>
                <wp:positionH relativeFrom="page">
                  <wp:posOffset>204470</wp:posOffset>
                </wp:positionH>
                <wp:positionV relativeFrom="margin">
                  <wp:align>top</wp:align>
                </wp:positionV>
                <wp:extent cx="132080" cy="818515"/>
                <wp:effectExtent l="0" t="0" r="1270" b="635"/>
                <wp:wrapNone/>
                <wp:docPr id="10" name="Rectangle 1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" cy="81851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51197" id="Rectangle 10" o:spid="_x0000_s1026" alt="&quot;&quot;" style="position:absolute;margin-left:16.1pt;margin-top:0;width:10.4pt;height:64.4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" fillcolor="#adadad [2414]" stroked="f" strokeweight="1pt">
                <w10:wrap anchorx="page" anchory="margin"/>
                <w10:anchorlock/>
              </v:rect>
            </w:pict>
          </mc:Fallback>
        </mc:AlternateContent>
      </w:r>
      <w:r w:rsidR="003854C1">
        <w:t>Mohan raj senthilnathan</w:t>
      </w:r>
    </w:p>
    <w:p w14:paraId="392B61A2" w14:textId="40A345D9" w:rsidR="0071059B" w:rsidRPr="003217E9" w:rsidRDefault="003854C1" w:rsidP="00B720CD">
      <w:pPr>
        <w:pStyle w:val="Heading1"/>
        <w:rPr>
          <w:b w:val="0"/>
          <w:bCs/>
        </w:rPr>
      </w:pPr>
      <w:r w:rsidRPr="003217E9">
        <w:rPr>
          <w:b w:val="0"/>
          <w:bCs/>
        </w:rPr>
        <w:t>Principal</w:t>
      </w:r>
      <w:r w:rsidR="00F00D23" w:rsidRPr="003217E9">
        <w:rPr>
          <w:b w:val="0"/>
          <w:bCs/>
        </w:rPr>
        <w:t xml:space="preserve"> SOFTWARE ENGINEER</w:t>
      </w:r>
      <w:r w:rsidR="00937FCB" w:rsidRPr="003217E9">
        <w:rPr>
          <w:b w:val="0"/>
          <w:bCs/>
        </w:rPr>
        <w:br/>
      </w:r>
      <w:r w:rsidR="00072D85" w:rsidRPr="003217E9">
        <w:rPr>
          <w:b w:val="0"/>
          <w:bCs/>
        </w:rPr>
        <w:t>Distributed Systems | AI Agent</w:t>
      </w:r>
      <w:r w:rsidR="00374892">
        <w:rPr>
          <w:b w:val="0"/>
          <w:bCs/>
        </w:rPr>
        <w:t>S</w:t>
      </w:r>
    </w:p>
    <w:p w14:paraId="3F69EB01" w14:textId="32DB54B3" w:rsidR="00F00D23" w:rsidRDefault="00EF2717" w:rsidP="00F00D23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CB1BD85" wp14:editId="2D2A04D7">
                <wp:simplePos x="0" y="0"/>
                <wp:positionH relativeFrom="column">
                  <wp:posOffset>-323215</wp:posOffset>
                </wp:positionH>
                <wp:positionV relativeFrom="paragraph">
                  <wp:posOffset>203200</wp:posOffset>
                </wp:positionV>
                <wp:extent cx="7382510" cy="946150"/>
                <wp:effectExtent l="0" t="0" r="0" b="6350"/>
                <wp:wrapSquare wrapText="bothSides"/>
                <wp:docPr id="20231583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2510" cy="946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6B3911" w14:textId="77777777" w:rsidR="00356D7D" w:rsidRPr="00F00D23" w:rsidRDefault="00356D7D" w:rsidP="00356D7D">
                            <w:pPr>
                              <w:pStyle w:val="Heading1"/>
                            </w:pPr>
                            <w:r w:rsidRPr="00F00D23">
                              <w:t>Professional Overview</w:t>
                            </w:r>
                          </w:p>
                          <w:p w14:paraId="6378F8B2" w14:textId="51A51776" w:rsidR="00356D7D" w:rsidRDefault="00356D7D" w:rsidP="00356D7D">
                            <w:r w:rsidRPr="00EC57E8">
                              <w:t>Principal Software Engineer with 12+ years of experience building scalable, secure distributed systems and cloud-native platforms. Proven expertise in modernizing legacy architecture and developing AI agents using the Claude Agent SDK to automate workflows, reduce manual effort, and improve system efficiency.</w:t>
                            </w:r>
                          </w:p>
                          <w:p w14:paraId="50F5DCFF" w14:textId="77777777" w:rsidR="00356D7D" w:rsidRDefault="00356D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1BD85" id="Text Box 1" o:spid="_x0000_s1027" type="#_x0000_t202" style="position:absolute;left:0;text-align:left;margin-left:-25.45pt;margin-top:16pt;width:581.3pt;height:74.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" filled="f" stroked="f" strokeweight=".5pt">
                <v:textbox>
                  <w:txbxContent>
                    <w:p w14:paraId="236B3911" w14:textId="77777777" w:rsidR="00356D7D" w:rsidRPr="00F00D23" w:rsidRDefault="00356D7D" w:rsidP="00356D7D">
                      <w:pPr>
                        <w:pStyle w:val="Heading1"/>
                      </w:pPr>
                      <w:r w:rsidRPr="00F00D23">
                        <w:t>Professional Overview</w:t>
                      </w:r>
                    </w:p>
                    <w:p w14:paraId="6378F8B2" w14:textId="51A51776" w:rsidR="00356D7D" w:rsidRDefault="00356D7D" w:rsidP="00356D7D">
                      <w:r w:rsidRPr="00EC57E8">
                        <w:t>Principal Software Engineer with 12+ years of experience building scalable, secure distributed systems and cloud-native platforms. Proven expertise in modernizing legacy architecture and developing AI agents using the Claude Agent SDK to automate workflows, reduce manual effort, and improve system efficiency.</w:t>
                      </w:r>
                    </w:p>
                    <w:p w14:paraId="50F5DCFF" w14:textId="77777777" w:rsidR="00356D7D" w:rsidRDefault="00356D7D"/>
                  </w:txbxContent>
                </v:textbox>
                <w10:wrap type="square"/>
              </v:shape>
            </w:pict>
          </mc:Fallback>
        </mc:AlternateContent>
      </w:r>
      <w:r w:rsidR="00F00D23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1" layoutInCell="1" allowOverlap="1" wp14:anchorId="488AF4D3" wp14:editId="7A08859F">
                <wp:simplePos x="0" y="0"/>
                <wp:positionH relativeFrom="page">
                  <wp:posOffset>116205</wp:posOffset>
                </wp:positionH>
                <wp:positionV relativeFrom="page">
                  <wp:posOffset>2268220</wp:posOffset>
                </wp:positionV>
                <wp:extent cx="4927600" cy="7736840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7600" cy="7736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31E1EE" w14:textId="77777777" w:rsidR="00F00D23" w:rsidRPr="00F00D23" w:rsidRDefault="00F00D23" w:rsidP="00F00D23">
                            <w:pPr>
                              <w:pStyle w:val="Heading1"/>
                            </w:pPr>
                            <w:r w:rsidRPr="00F00D23">
                              <w:t>Work Experience</w:t>
                            </w:r>
                          </w:p>
                          <w:p w14:paraId="3BB55B3A" w14:textId="77777777" w:rsidR="00F00D23" w:rsidRPr="00AE3DA9" w:rsidRDefault="00F00D23" w:rsidP="00AE3DA9">
                            <w:pPr>
                              <w:pStyle w:val="Smallspace"/>
                            </w:pPr>
                          </w:p>
                          <w:p w14:paraId="08CF4216" w14:textId="62E8D99A" w:rsidR="0006738A" w:rsidRPr="00C33E6B" w:rsidRDefault="00A90E48" w:rsidP="0065772F">
                            <w:pPr>
                              <w:pStyle w:val="Heading3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A90E48">
                              <w:rPr>
                                <w:b/>
                                <w:sz w:val="24"/>
                                <w:szCs w:val="24"/>
                              </w:rPr>
                              <w:t>Gen (</w:t>
                            </w:r>
                            <w:r w:rsidR="005D7CA2">
                              <w:rPr>
                                <w:b/>
                                <w:sz w:val="24"/>
                                <w:szCs w:val="24"/>
                              </w:rPr>
                              <w:t xml:space="preserve">Formerly </w:t>
                            </w:r>
                            <w:r w:rsidRPr="00A90E48">
                              <w:rPr>
                                <w:b/>
                                <w:sz w:val="24"/>
                                <w:szCs w:val="24"/>
                              </w:rPr>
                              <w:t xml:space="preserve">NortonLifeLock / Symantec) </w:t>
                            </w:r>
                            <w:r w:rsidR="00CB4CA0">
                              <w:rPr>
                                <w:b/>
                                <w:sz w:val="24"/>
                                <w:szCs w:val="24"/>
                              </w:rPr>
                              <w:t>-</w:t>
                            </w:r>
                            <w:r w:rsidRPr="00A90E48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Chennai </w:t>
                            </w:r>
                            <w:r w:rsidR="00A775A9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C33E6B" w:rsidRPr="0032072C">
                              <w:rPr>
                                <w:rFonts w:asciiTheme="minorHAnsi" w:hAnsiTheme="minorHAnsi"/>
                                <w:b/>
                                <w:sz w:val="18"/>
                                <w:szCs w:val="18"/>
                              </w:rPr>
                              <w:t>Jan 2017 – Present</w:t>
                            </w:r>
                          </w:p>
                          <w:p w14:paraId="7D7D5A99" w14:textId="01FBBB70" w:rsidR="007D4BB7" w:rsidRPr="00F622BA" w:rsidRDefault="00C3524A" w:rsidP="00CC5BD5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spacing w:after="80"/>
                              <w:ind w:left="360" w:hanging="360"/>
                              <w:rPr>
                                <w:rFonts w:asciiTheme="majorHAnsi" w:hAnsiTheme="majorHAnsi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64F03">
                              <w:rPr>
                                <w:rFonts w:asciiTheme="majorHAnsi" w:hAnsiTheme="majorHAnsi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Principal Software Engineer (Jul 2023) | Senior SWE (Aug 2020) | SWE (Jan 2017) </w:t>
                            </w:r>
                          </w:p>
                          <w:p w14:paraId="55E7C524" w14:textId="46488801" w:rsidR="00224A0C" w:rsidRPr="00EA651B" w:rsidRDefault="00224A0C" w:rsidP="00CC5BD5">
                            <w:pPr>
                              <w:spacing w:after="80"/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</w:pPr>
                            <w:r w:rsidRPr="00EA651B"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Multi</w:t>
                            </w:r>
                            <w:r w:rsidR="00CA6C41"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-</w:t>
                            </w:r>
                            <w:r w:rsidRPr="00EA651B"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Tenant Web Portal:</w:t>
                            </w:r>
                          </w:p>
                          <w:p w14:paraId="006FEDDE" w14:textId="7B83D87A" w:rsidR="00FF0D5E" w:rsidRDefault="00FF0D5E" w:rsidP="00C2600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567"/>
                              <w:rPr>
                                <w:sz w:val="20"/>
                                <w:szCs w:val="20"/>
                              </w:rPr>
                            </w:pPr>
                            <w:r w:rsidRPr="00FF0D5E">
                              <w:rPr>
                                <w:sz w:val="20"/>
                                <w:szCs w:val="20"/>
                              </w:rPr>
                              <w:t>Architected and delivered a cloud-native multi-tenant platform using .NET Core, React, Azure, Redis, and Cosmos DB; scaled across Norton, Avast, and Avira</w:t>
                            </w:r>
                            <w:r w:rsidR="00384B19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84B19" w:rsidRPr="00384B1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serving 400K daily active users.</w:t>
                            </w:r>
                          </w:p>
                          <w:p w14:paraId="555B98A5" w14:textId="3A23B521" w:rsidR="00224A0C" w:rsidRPr="007809B6" w:rsidRDefault="00224A0C" w:rsidP="007809B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567"/>
                              <w:rPr>
                                <w:sz w:val="20"/>
                                <w:szCs w:val="20"/>
                              </w:rPr>
                            </w:pPr>
                            <w:r w:rsidRPr="009A65AA">
                              <w:rPr>
                                <w:sz w:val="20"/>
                                <w:szCs w:val="20"/>
                              </w:rPr>
                              <w:t>Built AI-powered test triage (Claude Agent SDK) and automated defect remediation framework resolving up to 60%</w:t>
                            </w:r>
                            <w:r w:rsidR="007809B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809B6">
                              <w:rPr>
                                <w:sz w:val="20"/>
                                <w:szCs w:val="20"/>
                              </w:rPr>
                              <w:t>of regression failures without human intervention.</w:t>
                            </w:r>
                          </w:p>
                          <w:p w14:paraId="0076321A" w14:textId="2759F68A" w:rsidR="00C23E71" w:rsidRDefault="00D64621" w:rsidP="00C2600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567"/>
                              <w:rPr>
                                <w:sz w:val="20"/>
                                <w:szCs w:val="20"/>
                              </w:rPr>
                            </w:pPr>
                            <w:r w:rsidRPr="00D64621">
                              <w:rPr>
                                <w:sz w:val="20"/>
                                <w:szCs w:val="20"/>
                              </w:rPr>
                              <w:t>Engineered</w:t>
                            </w:r>
                            <w:r w:rsidR="00495C10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23E71" w:rsidRPr="00C23E71">
                              <w:rPr>
                                <w:sz w:val="20"/>
                                <w:szCs w:val="20"/>
                              </w:rPr>
                              <w:t xml:space="preserve">an AWS Bedrock tool to summarize discussions and auto-generate Jira stories and defects from test results. </w:t>
                            </w:r>
                          </w:p>
                          <w:p w14:paraId="1A1B6E6E" w14:textId="7C706F99" w:rsidR="00224A0C" w:rsidRPr="009A65AA" w:rsidRDefault="00224A0C" w:rsidP="00C2600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567"/>
                              <w:rPr>
                                <w:sz w:val="20"/>
                                <w:szCs w:val="20"/>
                              </w:rPr>
                            </w:pPr>
                            <w:r w:rsidRPr="009A65AA">
                              <w:rPr>
                                <w:sz w:val="20"/>
                                <w:szCs w:val="20"/>
                              </w:rPr>
                              <w:t>Architected a security layer using OpenID Connect and RESTful APIs for distributed multi-tenant auth.</w:t>
                            </w:r>
                          </w:p>
                          <w:p w14:paraId="5FFBF5F1" w14:textId="511280A9" w:rsidR="00FD6718" w:rsidRDefault="00224A0C" w:rsidP="005831C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40"/>
                              <w:ind w:left="567"/>
                            </w:pPr>
                            <w:r w:rsidRPr="009A65AA">
                              <w:rPr>
                                <w:sz w:val="20"/>
                                <w:szCs w:val="20"/>
                              </w:rPr>
                              <w:t>Optimized Cosmos DB queries (selective fields, custom indexing) and integrated Redis cache for cross-server sync</w:t>
                            </w:r>
                            <w:r>
                              <w:t>.</w:t>
                            </w:r>
                          </w:p>
                          <w:p w14:paraId="14991FAB" w14:textId="2E08E1F1" w:rsidR="00F00D23" w:rsidRDefault="00176954" w:rsidP="005831CA">
                            <w:pPr>
                              <w:pStyle w:val="Heading3"/>
                              <w:spacing w:after="40"/>
                              <w:rPr>
                                <w:b/>
                              </w:rPr>
                            </w:pPr>
                            <w:r w:rsidRPr="002D706C">
                              <w:rPr>
                                <w:b/>
                              </w:rPr>
                              <w:t xml:space="preserve">Email Guardian: </w:t>
                            </w:r>
                          </w:p>
                          <w:p w14:paraId="25C07ACD" w14:textId="46BCF196" w:rsidR="00C43CF1" w:rsidRPr="003273EC" w:rsidRDefault="00C43CF1" w:rsidP="00C2600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567"/>
                              <w:rPr>
                                <w:sz w:val="20"/>
                                <w:szCs w:val="20"/>
                              </w:rPr>
                            </w:pPr>
                            <w:r w:rsidRPr="003273EC">
                              <w:rPr>
                                <w:sz w:val="20"/>
                                <w:szCs w:val="20"/>
                              </w:rPr>
                              <w:t>Designed Feedback Loop enhancements with automatic re-scans via Pub/Sub; built a high-throughput Metrics API</w:t>
                            </w:r>
                            <w:r w:rsidR="005F16D4" w:rsidRPr="003273E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73EC">
                              <w:rPr>
                                <w:sz w:val="20"/>
                                <w:szCs w:val="20"/>
                              </w:rPr>
                              <w:t xml:space="preserve">using Kafka and GCP </w:t>
                            </w:r>
                            <w:r w:rsidR="00860D16" w:rsidRPr="003273EC">
                              <w:rPr>
                                <w:sz w:val="20"/>
                                <w:szCs w:val="20"/>
                              </w:rPr>
                              <w:t>BigQuery</w:t>
                            </w:r>
                            <w:r w:rsidRPr="003273EC">
                              <w:rPr>
                                <w:sz w:val="20"/>
                                <w:szCs w:val="20"/>
                              </w:rPr>
                              <w:t xml:space="preserve"> for real-time analytics.</w:t>
                            </w:r>
                          </w:p>
                          <w:p w14:paraId="74E4DE47" w14:textId="77777777" w:rsidR="00FB7CFD" w:rsidRDefault="00C43CF1" w:rsidP="00C2600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567"/>
                              <w:rPr>
                                <w:sz w:val="20"/>
                                <w:szCs w:val="20"/>
                              </w:rPr>
                            </w:pPr>
                            <w:r w:rsidRPr="003273EC">
                              <w:rPr>
                                <w:sz w:val="20"/>
                                <w:szCs w:val="20"/>
                              </w:rPr>
                              <w:t xml:space="preserve">Implemented Database Sharding for horizontal scalability, enabling Norton tenant onboarding. </w:t>
                            </w:r>
                          </w:p>
                          <w:p w14:paraId="331BA1A5" w14:textId="539ACE30" w:rsidR="00C43CF1" w:rsidRDefault="00C43CF1" w:rsidP="00C2600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567"/>
                              <w:rPr>
                                <w:sz w:val="20"/>
                                <w:szCs w:val="20"/>
                              </w:rPr>
                            </w:pPr>
                            <w:r w:rsidRPr="003273EC">
                              <w:rPr>
                                <w:sz w:val="20"/>
                                <w:szCs w:val="20"/>
                              </w:rPr>
                              <w:t>Migrated Nginx to</w:t>
                            </w:r>
                            <w:r w:rsidR="003572B8" w:rsidRPr="003273E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73EC">
                              <w:rPr>
                                <w:sz w:val="20"/>
                                <w:szCs w:val="20"/>
                              </w:rPr>
                              <w:t xml:space="preserve">free tier via custom </w:t>
                            </w:r>
                            <w:r w:rsidR="009E49B3" w:rsidRPr="003273EC">
                              <w:rPr>
                                <w:sz w:val="20"/>
                                <w:szCs w:val="20"/>
                              </w:rPr>
                              <w:t>open source</w:t>
                            </w:r>
                            <w:r w:rsidRPr="003273EC">
                              <w:rPr>
                                <w:sz w:val="20"/>
                                <w:szCs w:val="20"/>
                              </w:rPr>
                              <w:t xml:space="preserve"> auth modules, reducing licensing costs.</w:t>
                            </w:r>
                          </w:p>
                          <w:p w14:paraId="4523C4C4" w14:textId="4AF6EC1A" w:rsidR="00D4650F" w:rsidRPr="004568AD" w:rsidRDefault="00E240F4" w:rsidP="00AE3C25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40"/>
                              <w:ind w:left="567"/>
                              <w:rPr>
                                <w:sz w:val="20"/>
                                <w:szCs w:val="20"/>
                              </w:rPr>
                            </w:pPr>
                            <w:r w:rsidRPr="00E240F4">
                              <w:rPr>
                                <w:sz w:val="20"/>
                                <w:szCs w:val="20"/>
                              </w:rPr>
                              <w:t>Developed a microservice orchestrator using RabbitMQ for scalable message-driven workflows, processing ~43M emails scanned per day.</w:t>
                            </w:r>
                          </w:p>
                          <w:p w14:paraId="4E34D9E7" w14:textId="77777777" w:rsidR="00D92199" w:rsidRPr="00D92199" w:rsidRDefault="00D92199" w:rsidP="00AE3C25">
                            <w:pPr>
                              <w:spacing w:after="40"/>
                              <w:rPr>
                                <w:rFonts w:asciiTheme="majorHAnsi" w:hAnsiTheme="majorHAnsi"/>
                                <w:position w:val="9"/>
                                <w:szCs w:val="22"/>
                              </w:rPr>
                            </w:pPr>
                            <w:r w:rsidRPr="003A3737">
                              <w:rPr>
                                <w:rFonts w:asciiTheme="majorHAnsi" w:hAnsiTheme="majorHAnsi"/>
                                <w:b/>
                                <w:bCs/>
                                <w:position w:val="9"/>
                                <w:szCs w:val="22"/>
                              </w:rPr>
                              <w:t>Leadership</w:t>
                            </w:r>
                            <w:r w:rsidRPr="00D92199">
                              <w:rPr>
                                <w:rFonts w:asciiTheme="majorHAnsi" w:hAnsiTheme="majorHAnsi"/>
                                <w:position w:val="9"/>
                                <w:szCs w:val="22"/>
                              </w:rPr>
                              <w:t>:</w:t>
                            </w:r>
                          </w:p>
                          <w:p w14:paraId="3663035D" w14:textId="0ED804DE" w:rsidR="0065772F" w:rsidRDefault="00D92199" w:rsidP="00C2600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567"/>
                              <w:rPr>
                                <w:rFonts w:asciiTheme="majorHAnsi" w:hAnsiTheme="majorHAnsi"/>
                                <w:position w:val="9"/>
                                <w:sz w:val="20"/>
                                <w:szCs w:val="20"/>
                              </w:rPr>
                            </w:pPr>
                            <w:r w:rsidRPr="003273EC">
                              <w:rPr>
                                <w:rFonts w:asciiTheme="majorHAnsi" w:hAnsiTheme="majorHAnsi"/>
                                <w:position w:val="9"/>
                                <w:sz w:val="20"/>
                                <w:szCs w:val="20"/>
                              </w:rPr>
                              <w:t xml:space="preserve">Mentored </w:t>
                            </w:r>
                            <w:r w:rsidR="00B5033B">
                              <w:rPr>
                                <w:rFonts w:asciiTheme="majorHAnsi" w:hAnsiTheme="majorHAnsi"/>
                                <w:position w:val="9"/>
                                <w:sz w:val="20"/>
                                <w:szCs w:val="20"/>
                              </w:rPr>
                              <w:t xml:space="preserve">a </w:t>
                            </w:r>
                            <w:r w:rsidR="0061410C">
                              <w:rPr>
                                <w:rFonts w:asciiTheme="majorHAnsi" w:hAnsiTheme="majorHAnsi"/>
                                <w:position w:val="9"/>
                                <w:sz w:val="20"/>
                                <w:szCs w:val="20"/>
                              </w:rPr>
                              <w:t>team of 15</w:t>
                            </w:r>
                            <w:r w:rsidRPr="003273EC">
                              <w:rPr>
                                <w:rFonts w:asciiTheme="majorHAnsi" w:hAnsiTheme="majorHAnsi"/>
                                <w:position w:val="9"/>
                                <w:sz w:val="20"/>
                                <w:szCs w:val="20"/>
                              </w:rPr>
                              <w:t xml:space="preserve"> engineers, led code reviews, and championed knowledge-sharing sessions and design discussions. Led</w:t>
                            </w:r>
                            <w:r w:rsidR="003A3737" w:rsidRPr="003273EC">
                              <w:rPr>
                                <w:rFonts w:asciiTheme="majorHAnsi" w:hAnsiTheme="majorHAnsi"/>
                                <w:position w:val="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73EC">
                              <w:rPr>
                                <w:rFonts w:asciiTheme="majorHAnsi" w:hAnsiTheme="majorHAnsi"/>
                                <w:position w:val="9"/>
                                <w:sz w:val="20"/>
                                <w:szCs w:val="20"/>
                              </w:rPr>
                              <w:t>AI tool adoption including prompt engineering and spec design across the team.</w:t>
                            </w:r>
                          </w:p>
                          <w:p w14:paraId="1AB27508" w14:textId="77777777" w:rsidR="00C175B0" w:rsidRPr="003273EC" w:rsidRDefault="00C175B0" w:rsidP="00C175B0">
                            <w:pPr>
                              <w:pStyle w:val="ListParagraph"/>
                              <w:rPr>
                                <w:rFonts w:asciiTheme="majorHAnsi" w:hAnsiTheme="majorHAnsi"/>
                                <w:position w:val="9"/>
                                <w:sz w:val="20"/>
                                <w:szCs w:val="20"/>
                              </w:rPr>
                            </w:pPr>
                          </w:p>
                          <w:p w14:paraId="3E522206" w14:textId="6D9B6CF3" w:rsidR="0013031A" w:rsidRDefault="0013031A" w:rsidP="0013031A">
                            <w:pPr>
                              <w:rPr>
                                <w:b/>
                                <w:bCs/>
                                <w:position w:val="9"/>
                                <w:sz w:val="18"/>
                                <w:szCs w:val="18"/>
                              </w:rPr>
                            </w:pPr>
                            <w:r w:rsidRPr="0013031A">
                              <w:rPr>
                                <w:rFonts w:asciiTheme="majorHAnsi" w:hAnsiTheme="majorHAnsi"/>
                                <w:b/>
                                <w:bCs/>
                                <w:position w:val="9"/>
                                <w:sz w:val="24"/>
                              </w:rPr>
                              <w:t xml:space="preserve">HCL Technologies (Client: Cisco Systems) </w:t>
                            </w:r>
                            <w:r w:rsidR="00D17F45">
                              <w:rPr>
                                <w:rFonts w:asciiTheme="majorHAnsi" w:hAnsiTheme="majorHAnsi"/>
                                <w:b/>
                                <w:bCs/>
                                <w:position w:val="9"/>
                                <w:sz w:val="24"/>
                              </w:rPr>
                              <w:t>-</w:t>
                            </w:r>
                            <w:r w:rsidRPr="00D97291">
                              <w:rPr>
                                <w:rFonts w:asciiTheme="majorHAnsi" w:hAnsiTheme="majorHAnsi"/>
                                <w:b/>
                                <w:bCs/>
                                <w:position w:val="9"/>
                                <w:sz w:val="24"/>
                              </w:rPr>
                              <w:t xml:space="preserve"> </w:t>
                            </w:r>
                            <w:r w:rsidR="00095C65" w:rsidRPr="00D97291">
                              <w:rPr>
                                <w:b/>
                                <w:bCs/>
                                <w:position w:val="9"/>
                                <w:sz w:val="24"/>
                              </w:rPr>
                              <w:t>Chennai</w:t>
                            </w:r>
                            <w:r w:rsidR="00095C65" w:rsidRPr="00D97291">
                              <w:rPr>
                                <w:b/>
                                <w:bCs/>
                                <w:position w:val="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73851">
                              <w:rPr>
                                <w:b/>
                                <w:bCs/>
                                <w:position w:val="9"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 w:rsidR="00095C65" w:rsidRPr="00D97291">
                              <w:rPr>
                                <w:b/>
                                <w:bCs/>
                                <w:position w:val="9"/>
                                <w:sz w:val="18"/>
                                <w:szCs w:val="18"/>
                              </w:rPr>
                              <w:t>Mar</w:t>
                            </w:r>
                            <w:r w:rsidR="00D97291" w:rsidRPr="00D97291">
                              <w:rPr>
                                <w:b/>
                                <w:bCs/>
                                <w:position w:val="9"/>
                                <w:sz w:val="18"/>
                                <w:szCs w:val="18"/>
                              </w:rPr>
                              <w:t xml:space="preserve"> 2015 – Dec 2016</w:t>
                            </w:r>
                          </w:p>
                          <w:p w14:paraId="68C1C7AA" w14:textId="058906DB" w:rsidR="005A7CC7" w:rsidRDefault="005A7CC7" w:rsidP="0013031A">
                            <w:pPr>
                              <w:rPr>
                                <w:i/>
                                <w:iCs/>
                                <w:position w:val="9"/>
                                <w:sz w:val="20"/>
                                <w:szCs w:val="20"/>
                              </w:rPr>
                            </w:pPr>
                            <w:r w:rsidRPr="00D1720F">
                              <w:rPr>
                                <w:i/>
                                <w:iCs/>
                                <w:position w:val="9"/>
                                <w:sz w:val="20"/>
                                <w:szCs w:val="20"/>
                              </w:rPr>
                              <w:t>Member Technical Staff</w:t>
                            </w:r>
                          </w:p>
                          <w:p w14:paraId="52343282" w14:textId="77777777" w:rsidR="002C581F" w:rsidRDefault="00EC2BEA" w:rsidP="00C2600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60"/>
                              </w:tabs>
                              <w:ind w:left="426"/>
                              <w:rPr>
                                <w:position w:val="9"/>
                                <w:sz w:val="20"/>
                                <w:szCs w:val="20"/>
                              </w:rPr>
                            </w:pPr>
                            <w:r w:rsidRPr="00FB2F20">
                              <w:rPr>
                                <w:position w:val="9"/>
                                <w:sz w:val="20"/>
                                <w:szCs w:val="20"/>
                              </w:rPr>
                              <w:t>Developed REST APIs and backend services for Cisco Identity Services Engine (ISE).</w:t>
                            </w:r>
                          </w:p>
                          <w:p w14:paraId="77E5C1CF" w14:textId="721CB40C" w:rsidR="00637FDC" w:rsidRDefault="00EC2BEA" w:rsidP="0082232D">
                            <w:pPr>
                              <w:pStyle w:val="ListParagraph"/>
                              <w:rPr>
                                <w:position w:val="9"/>
                                <w:sz w:val="20"/>
                                <w:szCs w:val="20"/>
                              </w:rPr>
                            </w:pPr>
                            <w:r w:rsidRPr="00FB2F20">
                              <w:rPr>
                                <w:position w:val="9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B6A84A8" w14:textId="54E57750" w:rsidR="008C2B72" w:rsidRDefault="00CD4321" w:rsidP="008C2B72">
                            <w:pPr>
                              <w:rPr>
                                <w:b/>
                                <w:bCs/>
                                <w:position w:val="9"/>
                                <w:sz w:val="18"/>
                                <w:szCs w:val="18"/>
                              </w:rPr>
                            </w:pPr>
                            <w:r w:rsidRPr="00362431">
                              <w:rPr>
                                <w:rFonts w:asciiTheme="majorHAnsi" w:hAnsiTheme="majorHAnsi"/>
                                <w:b/>
                                <w:bCs/>
                                <w:position w:val="9"/>
                                <w:sz w:val="24"/>
                              </w:rPr>
                              <w:t>Amazon Development Center — Chennai</w:t>
                            </w:r>
                            <w:r w:rsidR="00B31D0B">
                              <w:rPr>
                                <w:rFonts w:asciiTheme="majorHAnsi" w:hAnsiTheme="majorHAnsi"/>
                                <w:b/>
                                <w:bCs/>
                                <w:position w:val="9"/>
                                <w:sz w:val="24"/>
                              </w:rPr>
                              <w:t xml:space="preserve">                        </w:t>
                            </w:r>
                            <w:r w:rsidR="008B5027">
                              <w:rPr>
                                <w:rFonts w:asciiTheme="majorHAnsi" w:hAnsiTheme="majorHAnsi"/>
                                <w:b/>
                                <w:bCs/>
                                <w:position w:val="9"/>
                                <w:sz w:val="24"/>
                              </w:rPr>
                              <w:t xml:space="preserve">  </w:t>
                            </w:r>
                            <w:r w:rsidR="00B31D0B">
                              <w:rPr>
                                <w:rFonts w:asciiTheme="majorHAnsi" w:hAnsiTheme="majorHAnsi"/>
                                <w:b/>
                                <w:bCs/>
                                <w:position w:val="9"/>
                                <w:sz w:val="24"/>
                              </w:rPr>
                              <w:t xml:space="preserve">     </w:t>
                            </w:r>
                            <w:r w:rsidR="00B31D0B" w:rsidRPr="004C321D">
                              <w:rPr>
                                <w:b/>
                                <w:bCs/>
                                <w:position w:val="9"/>
                                <w:sz w:val="18"/>
                                <w:szCs w:val="18"/>
                              </w:rPr>
                              <w:t>Oct 2013 – Mar 2015</w:t>
                            </w:r>
                          </w:p>
                          <w:p w14:paraId="705B5B61" w14:textId="3FE652C7" w:rsidR="006C5BAE" w:rsidRDefault="006C5BAE" w:rsidP="008C2B72">
                            <w:pPr>
                              <w:rPr>
                                <w:rFonts w:asciiTheme="majorHAnsi" w:hAnsiTheme="majorHAnsi"/>
                                <w:i/>
                                <w:iCs/>
                                <w:position w:val="9"/>
                                <w:sz w:val="20"/>
                                <w:szCs w:val="20"/>
                              </w:rPr>
                            </w:pPr>
                            <w:r w:rsidRPr="005D777D">
                              <w:rPr>
                                <w:rFonts w:asciiTheme="majorHAnsi" w:hAnsiTheme="majorHAnsi"/>
                                <w:i/>
                                <w:iCs/>
                                <w:position w:val="9"/>
                                <w:sz w:val="20"/>
                                <w:szCs w:val="20"/>
                              </w:rPr>
                              <w:t>Device Associate</w:t>
                            </w:r>
                          </w:p>
                          <w:p w14:paraId="15CB5524" w14:textId="208EE74B" w:rsidR="005D777D" w:rsidRPr="000F7A67" w:rsidRDefault="007538DD" w:rsidP="00C2600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426"/>
                              <w:rPr>
                                <w:position w:val="9"/>
                                <w:sz w:val="20"/>
                                <w:szCs w:val="20"/>
                              </w:rPr>
                            </w:pPr>
                            <w:r w:rsidRPr="00664FAB">
                              <w:rPr>
                                <w:position w:val="9"/>
                                <w:sz w:val="20"/>
                                <w:szCs w:val="20"/>
                              </w:rPr>
                              <w:t>Owned module-level testing for Amazon Fire Phone &amp; Kindle devices, automating key test cases to enhance release</w:t>
                            </w:r>
                            <w:r w:rsidR="000F7A67">
                              <w:rPr>
                                <w:position w:val="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7A67">
                              <w:rPr>
                                <w:rFonts w:asciiTheme="majorHAnsi" w:hAnsiTheme="majorHAnsi"/>
                                <w:i/>
                                <w:iCs/>
                                <w:position w:val="9"/>
                                <w:sz w:val="20"/>
                                <w:szCs w:val="20"/>
                              </w:rPr>
                              <w:t>quality.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AF4D3" id="Text Box 2" o:spid="_x0000_s1028" type="#_x0000_t202" style="position:absolute;left:0;text-align:left;margin-left:9.15pt;margin-top:178.6pt;width:388pt;height:609.2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" filled="f" stroked="f">
                <v:textbox>
                  <w:txbxContent>
                    <w:p w14:paraId="5331E1EE" w14:textId="77777777" w:rsidR="00F00D23" w:rsidRPr="00F00D23" w:rsidRDefault="00F00D23" w:rsidP="00F00D23">
                      <w:pPr>
                        <w:pStyle w:val="Heading1"/>
                      </w:pPr>
                      <w:r w:rsidRPr="00F00D23">
                        <w:t>Work Experience</w:t>
                      </w:r>
                    </w:p>
                    <w:p w14:paraId="3BB55B3A" w14:textId="77777777" w:rsidR="00F00D23" w:rsidRPr="00AE3DA9" w:rsidRDefault="00F00D23" w:rsidP="00AE3DA9">
                      <w:pPr>
                        <w:pStyle w:val="Smallspace"/>
                      </w:pPr>
                    </w:p>
                    <w:p w14:paraId="08CF4216" w14:textId="62E8D99A" w:rsidR="0006738A" w:rsidRPr="00C33E6B" w:rsidRDefault="00A90E48" w:rsidP="0065772F">
                      <w:pPr>
                        <w:pStyle w:val="Heading3"/>
                        <w:rPr>
                          <w:b/>
                          <w:sz w:val="18"/>
                          <w:szCs w:val="18"/>
                        </w:rPr>
                      </w:pPr>
                      <w:r w:rsidRPr="00A90E48">
                        <w:rPr>
                          <w:b/>
                          <w:sz w:val="24"/>
                          <w:szCs w:val="24"/>
                        </w:rPr>
                        <w:t>Gen (</w:t>
                      </w:r>
                      <w:r w:rsidR="005D7CA2">
                        <w:rPr>
                          <w:b/>
                          <w:sz w:val="24"/>
                          <w:szCs w:val="24"/>
                        </w:rPr>
                        <w:t xml:space="preserve">Formerly </w:t>
                      </w:r>
                      <w:r w:rsidRPr="00A90E48">
                        <w:rPr>
                          <w:b/>
                          <w:sz w:val="24"/>
                          <w:szCs w:val="24"/>
                        </w:rPr>
                        <w:t xml:space="preserve">NortonLifeLock / Symantec) </w:t>
                      </w:r>
                      <w:r w:rsidR="00CB4CA0">
                        <w:rPr>
                          <w:b/>
                          <w:sz w:val="24"/>
                          <w:szCs w:val="24"/>
                        </w:rPr>
                        <w:t>-</w:t>
                      </w:r>
                      <w:r w:rsidRPr="00A90E48">
                        <w:rPr>
                          <w:b/>
                          <w:sz w:val="24"/>
                          <w:szCs w:val="24"/>
                        </w:rPr>
                        <w:t xml:space="preserve"> Chennai </w:t>
                      </w:r>
                      <w:r w:rsidR="00A775A9">
                        <w:rPr>
                          <w:b/>
                          <w:sz w:val="24"/>
                          <w:szCs w:val="24"/>
                        </w:rPr>
                        <w:t xml:space="preserve">   </w:t>
                      </w:r>
                      <w:r w:rsidR="00C33E6B" w:rsidRPr="0032072C">
                        <w:rPr>
                          <w:rFonts w:asciiTheme="minorHAnsi" w:hAnsiTheme="minorHAnsi"/>
                          <w:b/>
                          <w:sz w:val="18"/>
                          <w:szCs w:val="18"/>
                        </w:rPr>
                        <w:t>Jan 2017 – Present</w:t>
                      </w:r>
                    </w:p>
                    <w:p w14:paraId="7D7D5A99" w14:textId="01FBBB70" w:rsidR="007D4BB7" w:rsidRPr="00F622BA" w:rsidRDefault="00C3524A" w:rsidP="00CC5BD5">
                      <w:pPr>
                        <w:pStyle w:val="ListBullet"/>
                        <w:numPr>
                          <w:ilvl w:val="0"/>
                          <w:numId w:val="0"/>
                        </w:numPr>
                        <w:spacing w:after="80"/>
                        <w:ind w:left="360" w:hanging="360"/>
                        <w:rPr>
                          <w:rFonts w:asciiTheme="majorHAnsi" w:hAnsiTheme="majorHAnsi"/>
                          <w:i/>
                          <w:iCs/>
                          <w:sz w:val="20"/>
                          <w:szCs w:val="20"/>
                        </w:rPr>
                      </w:pPr>
                      <w:r w:rsidRPr="00D64F03">
                        <w:rPr>
                          <w:rFonts w:asciiTheme="majorHAnsi" w:hAnsiTheme="majorHAnsi"/>
                          <w:i/>
                          <w:iCs/>
                          <w:sz w:val="20"/>
                          <w:szCs w:val="20"/>
                        </w:rPr>
                        <w:t xml:space="preserve">Principal Software Engineer (Jul 2023) | Senior SWE (Aug 2020) | SWE (Jan 2017) </w:t>
                      </w:r>
                    </w:p>
                    <w:p w14:paraId="55E7C524" w14:textId="46488801" w:rsidR="00224A0C" w:rsidRPr="00EA651B" w:rsidRDefault="00224A0C" w:rsidP="00CC5BD5">
                      <w:pPr>
                        <w:spacing w:after="80"/>
                        <w:rPr>
                          <w:rFonts w:asciiTheme="majorHAnsi" w:hAnsiTheme="majorHAnsi"/>
                          <w:b/>
                          <w:bCs/>
                        </w:rPr>
                      </w:pPr>
                      <w:r w:rsidRPr="00EA651B">
                        <w:rPr>
                          <w:rFonts w:asciiTheme="majorHAnsi" w:hAnsiTheme="majorHAnsi"/>
                          <w:b/>
                          <w:bCs/>
                        </w:rPr>
                        <w:t>Multi</w:t>
                      </w:r>
                      <w:r w:rsidR="00CA6C41">
                        <w:rPr>
                          <w:rFonts w:asciiTheme="majorHAnsi" w:hAnsiTheme="majorHAnsi"/>
                          <w:b/>
                          <w:bCs/>
                        </w:rPr>
                        <w:t>-</w:t>
                      </w:r>
                      <w:r w:rsidRPr="00EA651B">
                        <w:rPr>
                          <w:rFonts w:asciiTheme="majorHAnsi" w:hAnsiTheme="majorHAnsi"/>
                          <w:b/>
                          <w:bCs/>
                        </w:rPr>
                        <w:t>Tenant Web Portal:</w:t>
                      </w:r>
                    </w:p>
                    <w:p w14:paraId="006FEDDE" w14:textId="7B83D87A" w:rsidR="00FF0D5E" w:rsidRDefault="00FF0D5E" w:rsidP="00C2600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567"/>
                        <w:rPr>
                          <w:sz w:val="20"/>
                          <w:szCs w:val="20"/>
                        </w:rPr>
                      </w:pPr>
                      <w:r w:rsidRPr="00FF0D5E">
                        <w:rPr>
                          <w:sz w:val="20"/>
                          <w:szCs w:val="20"/>
                        </w:rPr>
                        <w:t>Architected and delivered a cloud-native multi-tenant platform using .NET Core, React, Azure, Redis, and Cosmos DB; scaled across Norton, Avast, and Avira</w:t>
                      </w:r>
                      <w:r w:rsidR="00384B19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384B19" w:rsidRPr="00384B19">
                        <w:rPr>
                          <w:b/>
                          <w:bCs/>
                          <w:sz w:val="20"/>
                          <w:szCs w:val="20"/>
                        </w:rPr>
                        <w:t>serving 400K daily active users.</w:t>
                      </w:r>
                    </w:p>
                    <w:p w14:paraId="555B98A5" w14:textId="3A23B521" w:rsidR="00224A0C" w:rsidRPr="007809B6" w:rsidRDefault="00224A0C" w:rsidP="007809B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567"/>
                        <w:rPr>
                          <w:sz w:val="20"/>
                          <w:szCs w:val="20"/>
                        </w:rPr>
                      </w:pPr>
                      <w:r w:rsidRPr="009A65AA">
                        <w:rPr>
                          <w:sz w:val="20"/>
                          <w:szCs w:val="20"/>
                        </w:rPr>
                        <w:t>Built AI-powered test triage (Claude Agent SDK) and automated defect remediation framework resolving up to 60%</w:t>
                      </w:r>
                      <w:r w:rsidR="007809B6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7809B6">
                        <w:rPr>
                          <w:sz w:val="20"/>
                          <w:szCs w:val="20"/>
                        </w:rPr>
                        <w:t>of regression failures without human intervention.</w:t>
                      </w:r>
                    </w:p>
                    <w:p w14:paraId="0076321A" w14:textId="2759F68A" w:rsidR="00C23E71" w:rsidRDefault="00D64621" w:rsidP="00C2600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567"/>
                        <w:rPr>
                          <w:sz w:val="20"/>
                          <w:szCs w:val="20"/>
                        </w:rPr>
                      </w:pPr>
                      <w:r w:rsidRPr="00D64621">
                        <w:rPr>
                          <w:sz w:val="20"/>
                          <w:szCs w:val="20"/>
                        </w:rPr>
                        <w:t>Engineered</w:t>
                      </w:r>
                      <w:r w:rsidR="00495C10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C23E71" w:rsidRPr="00C23E71">
                        <w:rPr>
                          <w:sz w:val="20"/>
                          <w:szCs w:val="20"/>
                        </w:rPr>
                        <w:t xml:space="preserve">an AWS Bedrock tool to summarize discussions and auto-generate Jira stories and defects from test results. </w:t>
                      </w:r>
                    </w:p>
                    <w:p w14:paraId="1A1B6E6E" w14:textId="7C706F99" w:rsidR="00224A0C" w:rsidRPr="009A65AA" w:rsidRDefault="00224A0C" w:rsidP="00C2600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567"/>
                        <w:rPr>
                          <w:sz w:val="20"/>
                          <w:szCs w:val="20"/>
                        </w:rPr>
                      </w:pPr>
                      <w:r w:rsidRPr="009A65AA">
                        <w:rPr>
                          <w:sz w:val="20"/>
                          <w:szCs w:val="20"/>
                        </w:rPr>
                        <w:t>Architected a security layer using OpenID Connect and RESTful APIs for distributed multi-tenant auth.</w:t>
                      </w:r>
                    </w:p>
                    <w:p w14:paraId="5FFBF5F1" w14:textId="511280A9" w:rsidR="00FD6718" w:rsidRDefault="00224A0C" w:rsidP="005831C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40"/>
                        <w:ind w:left="567"/>
                      </w:pPr>
                      <w:r w:rsidRPr="009A65AA">
                        <w:rPr>
                          <w:sz w:val="20"/>
                          <w:szCs w:val="20"/>
                        </w:rPr>
                        <w:t>Optimized Cosmos DB queries (selective fields, custom indexing) and integrated Redis cache for cross-server sync</w:t>
                      </w:r>
                      <w:r>
                        <w:t>.</w:t>
                      </w:r>
                    </w:p>
                    <w:p w14:paraId="14991FAB" w14:textId="2E08E1F1" w:rsidR="00F00D23" w:rsidRDefault="00176954" w:rsidP="005831CA">
                      <w:pPr>
                        <w:pStyle w:val="Heading3"/>
                        <w:spacing w:after="40"/>
                        <w:rPr>
                          <w:b/>
                        </w:rPr>
                      </w:pPr>
                      <w:r w:rsidRPr="002D706C">
                        <w:rPr>
                          <w:b/>
                        </w:rPr>
                        <w:t xml:space="preserve">Email Guardian: </w:t>
                      </w:r>
                    </w:p>
                    <w:p w14:paraId="25C07ACD" w14:textId="46BCF196" w:rsidR="00C43CF1" w:rsidRPr="003273EC" w:rsidRDefault="00C43CF1" w:rsidP="00C26004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567"/>
                        <w:rPr>
                          <w:sz w:val="20"/>
                          <w:szCs w:val="20"/>
                        </w:rPr>
                      </w:pPr>
                      <w:r w:rsidRPr="003273EC">
                        <w:rPr>
                          <w:sz w:val="20"/>
                          <w:szCs w:val="20"/>
                        </w:rPr>
                        <w:t>Designed Feedback Loop enhancements with automatic re-scans via Pub/Sub; built a high-throughput Metrics API</w:t>
                      </w:r>
                      <w:r w:rsidR="005F16D4" w:rsidRPr="003273EC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3273EC">
                        <w:rPr>
                          <w:sz w:val="20"/>
                          <w:szCs w:val="20"/>
                        </w:rPr>
                        <w:t xml:space="preserve">using Kafka and GCP </w:t>
                      </w:r>
                      <w:r w:rsidR="00860D16" w:rsidRPr="003273EC">
                        <w:rPr>
                          <w:sz w:val="20"/>
                          <w:szCs w:val="20"/>
                        </w:rPr>
                        <w:t>BigQuery</w:t>
                      </w:r>
                      <w:r w:rsidRPr="003273EC">
                        <w:rPr>
                          <w:sz w:val="20"/>
                          <w:szCs w:val="20"/>
                        </w:rPr>
                        <w:t xml:space="preserve"> for real-time analytics.</w:t>
                      </w:r>
                    </w:p>
                    <w:p w14:paraId="74E4DE47" w14:textId="77777777" w:rsidR="00FB7CFD" w:rsidRDefault="00C43CF1" w:rsidP="00C26004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567"/>
                        <w:rPr>
                          <w:sz w:val="20"/>
                          <w:szCs w:val="20"/>
                        </w:rPr>
                      </w:pPr>
                      <w:r w:rsidRPr="003273EC">
                        <w:rPr>
                          <w:sz w:val="20"/>
                          <w:szCs w:val="20"/>
                        </w:rPr>
                        <w:t xml:space="preserve">Implemented Database Sharding for horizontal scalability, enabling Norton tenant onboarding. </w:t>
                      </w:r>
                    </w:p>
                    <w:p w14:paraId="331BA1A5" w14:textId="539ACE30" w:rsidR="00C43CF1" w:rsidRDefault="00C43CF1" w:rsidP="00C26004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567"/>
                        <w:rPr>
                          <w:sz w:val="20"/>
                          <w:szCs w:val="20"/>
                        </w:rPr>
                      </w:pPr>
                      <w:r w:rsidRPr="003273EC">
                        <w:rPr>
                          <w:sz w:val="20"/>
                          <w:szCs w:val="20"/>
                        </w:rPr>
                        <w:t>Migrated Nginx to</w:t>
                      </w:r>
                      <w:r w:rsidR="003572B8" w:rsidRPr="003273EC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3273EC">
                        <w:rPr>
                          <w:sz w:val="20"/>
                          <w:szCs w:val="20"/>
                        </w:rPr>
                        <w:t xml:space="preserve">free tier via custom </w:t>
                      </w:r>
                      <w:r w:rsidR="009E49B3" w:rsidRPr="003273EC">
                        <w:rPr>
                          <w:sz w:val="20"/>
                          <w:szCs w:val="20"/>
                        </w:rPr>
                        <w:t>open source</w:t>
                      </w:r>
                      <w:r w:rsidRPr="003273EC">
                        <w:rPr>
                          <w:sz w:val="20"/>
                          <w:szCs w:val="20"/>
                        </w:rPr>
                        <w:t xml:space="preserve"> auth modules, reducing licensing costs.</w:t>
                      </w:r>
                    </w:p>
                    <w:p w14:paraId="4523C4C4" w14:textId="4AF6EC1A" w:rsidR="00D4650F" w:rsidRPr="004568AD" w:rsidRDefault="00E240F4" w:rsidP="00AE3C25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40"/>
                        <w:ind w:left="567"/>
                        <w:rPr>
                          <w:sz w:val="20"/>
                          <w:szCs w:val="20"/>
                        </w:rPr>
                      </w:pPr>
                      <w:r w:rsidRPr="00E240F4">
                        <w:rPr>
                          <w:sz w:val="20"/>
                          <w:szCs w:val="20"/>
                        </w:rPr>
                        <w:t>Developed a microservice orchestrator using RabbitMQ for scalable message-driven workflows, processing ~43M emails scanned per day.</w:t>
                      </w:r>
                    </w:p>
                    <w:p w14:paraId="4E34D9E7" w14:textId="77777777" w:rsidR="00D92199" w:rsidRPr="00D92199" w:rsidRDefault="00D92199" w:rsidP="00AE3C25">
                      <w:pPr>
                        <w:spacing w:after="40"/>
                        <w:rPr>
                          <w:rFonts w:asciiTheme="majorHAnsi" w:hAnsiTheme="majorHAnsi"/>
                          <w:position w:val="9"/>
                          <w:szCs w:val="22"/>
                        </w:rPr>
                      </w:pPr>
                      <w:r w:rsidRPr="003A3737">
                        <w:rPr>
                          <w:rFonts w:asciiTheme="majorHAnsi" w:hAnsiTheme="majorHAnsi"/>
                          <w:b/>
                          <w:bCs/>
                          <w:position w:val="9"/>
                          <w:szCs w:val="22"/>
                        </w:rPr>
                        <w:t>Leadership</w:t>
                      </w:r>
                      <w:r w:rsidRPr="00D92199">
                        <w:rPr>
                          <w:rFonts w:asciiTheme="majorHAnsi" w:hAnsiTheme="majorHAnsi"/>
                          <w:position w:val="9"/>
                          <w:szCs w:val="22"/>
                        </w:rPr>
                        <w:t>:</w:t>
                      </w:r>
                    </w:p>
                    <w:p w14:paraId="3663035D" w14:textId="0ED804DE" w:rsidR="0065772F" w:rsidRDefault="00D92199" w:rsidP="00C2600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567"/>
                        <w:rPr>
                          <w:rFonts w:asciiTheme="majorHAnsi" w:hAnsiTheme="majorHAnsi"/>
                          <w:position w:val="9"/>
                          <w:sz w:val="20"/>
                          <w:szCs w:val="20"/>
                        </w:rPr>
                      </w:pPr>
                      <w:r w:rsidRPr="003273EC">
                        <w:rPr>
                          <w:rFonts w:asciiTheme="majorHAnsi" w:hAnsiTheme="majorHAnsi"/>
                          <w:position w:val="9"/>
                          <w:sz w:val="20"/>
                          <w:szCs w:val="20"/>
                        </w:rPr>
                        <w:t xml:space="preserve">Mentored </w:t>
                      </w:r>
                      <w:r w:rsidR="00B5033B">
                        <w:rPr>
                          <w:rFonts w:asciiTheme="majorHAnsi" w:hAnsiTheme="majorHAnsi"/>
                          <w:position w:val="9"/>
                          <w:sz w:val="20"/>
                          <w:szCs w:val="20"/>
                        </w:rPr>
                        <w:t xml:space="preserve">a </w:t>
                      </w:r>
                      <w:r w:rsidR="0061410C">
                        <w:rPr>
                          <w:rFonts w:asciiTheme="majorHAnsi" w:hAnsiTheme="majorHAnsi"/>
                          <w:position w:val="9"/>
                          <w:sz w:val="20"/>
                          <w:szCs w:val="20"/>
                        </w:rPr>
                        <w:t>team of 15</w:t>
                      </w:r>
                      <w:r w:rsidRPr="003273EC">
                        <w:rPr>
                          <w:rFonts w:asciiTheme="majorHAnsi" w:hAnsiTheme="majorHAnsi"/>
                          <w:position w:val="9"/>
                          <w:sz w:val="20"/>
                          <w:szCs w:val="20"/>
                        </w:rPr>
                        <w:t xml:space="preserve"> engineers, led code reviews, and championed knowledge-sharing sessions and design discussions. Led</w:t>
                      </w:r>
                      <w:r w:rsidR="003A3737" w:rsidRPr="003273EC">
                        <w:rPr>
                          <w:rFonts w:asciiTheme="majorHAnsi" w:hAnsiTheme="majorHAnsi"/>
                          <w:position w:val="9"/>
                          <w:sz w:val="20"/>
                          <w:szCs w:val="20"/>
                        </w:rPr>
                        <w:t xml:space="preserve"> </w:t>
                      </w:r>
                      <w:r w:rsidRPr="003273EC">
                        <w:rPr>
                          <w:rFonts w:asciiTheme="majorHAnsi" w:hAnsiTheme="majorHAnsi"/>
                          <w:position w:val="9"/>
                          <w:sz w:val="20"/>
                          <w:szCs w:val="20"/>
                        </w:rPr>
                        <w:t>AI tool adoption including prompt engineering and spec design across the team.</w:t>
                      </w:r>
                    </w:p>
                    <w:p w14:paraId="1AB27508" w14:textId="77777777" w:rsidR="00C175B0" w:rsidRPr="003273EC" w:rsidRDefault="00C175B0" w:rsidP="00C175B0">
                      <w:pPr>
                        <w:pStyle w:val="ListParagraph"/>
                        <w:rPr>
                          <w:rFonts w:asciiTheme="majorHAnsi" w:hAnsiTheme="majorHAnsi"/>
                          <w:position w:val="9"/>
                          <w:sz w:val="20"/>
                          <w:szCs w:val="20"/>
                        </w:rPr>
                      </w:pPr>
                    </w:p>
                    <w:p w14:paraId="3E522206" w14:textId="6D9B6CF3" w:rsidR="0013031A" w:rsidRDefault="0013031A" w:rsidP="0013031A">
                      <w:pPr>
                        <w:rPr>
                          <w:b/>
                          <w:bCs/>
                          <w:position w:val="9"/>
                          <w:sz w:val="18"/>
                          <w:szCs w:val="18"/>
                        </w:rPr>
                      </w:pPr>
                      <w:r w:rsidRPr="0013031A">
                        <w:rPr>
                          <w:rFonts w:asciiTheme="majorHAnsi" w:hAnsiTheme="majorHAnsi"/>
                          <w:b/>
                          <w:bCs/>
                          <w:position w:val="9"/>
                          <w:sz w:val="24"/>
                        </w:rPr>
                        <w:t xml:space="preserve">HCL Technologies (Client: Cisco Systems) </w:t>
                      </w:r>
                      <w:r w:rsidR="00D17F45">
                        <w:rPr>
                          <w:rFonts w:asciiTheme="majorHAnsi" w:hAnsiTheme="majorHAnsi"/>
                          <w:b/>
                          <w:bCs/>
                          <w:position w:val="9"/>
                          <w:sz w:val="24"/>
                        </w:rPr>
                        <w:t>-</w:t>
                      </w:r>
                      <w:r w:rsidRPr="00D97291">
                        <w:rPr>
                          <w:rFonts w:asciiTheme="majorHAnsi" w:hAnsiTheme="majorHAnsi"/>
                          <w:b/>
                          <w:bCs/>
                          <w:position w:val="9"/>
                          <w:sz w:val="24"/>
                        </w:rPr>
                        <w:t xml:space="preserve"> </w:t>
                      </w:r>
                      <w:r w:rsidR="00095C65" w:rsidRPr="00D97291">
                        <w:rPr>
                          <w:b/>
                          <w:bCs/>
                          <w:position w:val="9"/>
                          <w:sz w:val="24"/>
                        </w:rPr>
                        <w:t>Chennai</w:t>
                      </w:r>
                      <w:r w:rsidR="00095C65" w:rsidRPr="00D97291">
                        <w:rPr>
                          <w:b/>
                          <w:bCs/>
                          <w:position w:val="9"/>
                          <w:sz w:val="18"/>
                          <w:szCs w:val="18"/>
                        </w:rPr>
                        <w:t xml:space="preserve"> </w:t>
                      </w:r>
                      <w:r w:rsidR="00F73851">
                        <w:rPr>
                          <w:b/>
                          <w:bCs/>
                          <w:position w:val="9"/>
                          <w:sz w:val="18"/>
                          <w:szCs w:val="18"/>
                        </w:rPr>
                        <w:t xml:space="preserve">     </w:t>
                      </w:r>
                      <w:r w:rsidR="00095C65" w:rsidRPr="00D97291">
                        <w:rPr>
                          <w:b/>
                          <w:bCs/>
                          <w:position w:val="9"/>
                          <w:sz w:val="18"/>
                          <w:szCs w:val="18"/>
                        </w:rPr>
                        <w:t>Mar</w:t>
                      </w:r>
                      <w:r w:rsidR="00D97291" w:rsidRPr="00D97291">
                        <w:rPr>
                          <w:b/>
                          <w:bCs/>
                          <w:position w:val="9"/>
                          <w:sz w:val="18"/>
                          <w:szCs w:val="18"/>
                        </w:rPr>
                        <w:t xml:space="preserve"> 2015 – Dec 2016</w:t>
                      </w:r>
                    </w:p>
                    <w:p w14:paraId="68C1C7AA" w14:textId="058906DB" w:rsidR="005A7CC7" w:rsidRDefault="005A7CC7" w:rsidP="0013031A">
                      <w:pPr>
                        <w:rPr>
                          <w:i/>
                          <w:iCs/>
                          <w:position w:val="9"/>
                          <w:sz w:val="20"/>
                          <w:szCs w:val="20"/>
                        </w:rPr>
                      </w:pPr>
                      <w:r w:rsidRPr="00D1720F">
                        <w:rPr>
                          <w:i/>
                          <w:iCs/>
                          <w:position w:val="9"/>
                          <w:sz w:val="20"/>
                          <w:szCs w:val="20"/>
                        </w:rPr>
                        <w:t>Member Technical Staff</w:t>
                      </w:r>
                    </w:p>
                    <w:p w14:paraId="52343282" w14:textId="77777777" w:rsidR="002C581F" w:rsidRDefault="00EC2BEA" w:rsidP="00C2600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360"/>
                        </w:tabs>
                        <w:ind w:left="426"/>
                        <w:rPr>
                          <w:position w:val="9"/>
                          <w:sz w:val="20"/>
                          <w:szCs w:val="20"/>
                        </w:rPr>
                      </w:pPr>
                      <w:r w:rsidRPr="00FB2F20">
                        <w:rPr>
                          <w:position w:val="9"/>
                          <w:sz w:val="20"/>
                          <w:szCs w:val="20"/>
                        </w:rPr>
                        <w:t>Developed REST APIs and backend services for Cisco Identity Services Engine (ISE).</w:t>
                      </w:r>
                    </w:p>
                    <w:p w14:paraId="77E5C1CF" w14:textId="721CB40C" w:rsidR="00637FDC" w:rsidRDefault="00EC2BEA" w:rsidP="0082232D">
                      <w:pPr>
                        <w:pStyle w:val="ListParagraph"/>
                        <w:rPr>
                          <w:position w:val="9"/>
                          <w:sz w:val="20"/>
                          <w:szCs w:val="20"/>
                        </w:rPr>
                      </w:pPr>
                      <w:r w:rsidRPr="00FB2F20">
                        <w:rPr>
                          <w:position w:val="9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B6A84A8" w14:textId="54E57750" w:rsidR="008C2B72" w:rsidRDefault="00CD4321" w:rsidP="008C2B72">
                      <w:pPr>
                        <w:rPr>
                          <w:b/>
                          <w:bCs/>
                          <w:position w:val="9"/>
                          <w:sz w:val="18"/>
                          <w:szCs w:val="18"/>
                        </w:rPr>
                      </w:pPr>
                      <w:r w:rsidRPr="00362431">
                        <w:rPr>
                          <w:rFonts w:asciiTheme="majorHAnsi" w:hAnsiTheme="majorHAnsi"/>
                          <w:b/>
                          <w:bCs/>
                          <w:position w:val="9"/>
                          <w:sz w:val="24"/>
                        </w:rPr>
                        <w:t>Amazon Development Center — Chennai</w:t>
                      </w:r>
                      <w:r w:rsidR="00B31D0B">
                        <w:rPr>
                          <w:rFonts w:asciiTheme="majorHAnsi" w:hAnsiTheme="majorHAnsi"/>
                          <w:b/>
                          <w:bCs/>
                          <w:position w:val="9"/>
                          <w:sz w:val="24"/>
                        </w:rPr>
                        <w:t xml:space="preserve">                        </w:t>
                      </w:r>
                      <w:r w:rsidR="008B5027">
                        <w:rPr>
                          <w:rFonts w:asciiTheme="majorHAnsi" w:hAnsiTheme="majorHAnsi"/>
                          <w:b/>
                          <w:bCs/>
                          <w:position w:val="9"/>
                          <w:sz w:val="24"/>
                        </w:rPr>
                        <w:t xml:space="preserve">  </w:t>
                      </w:r>
                      <w:r w:rsidR="00B31D0B">
                        <w:rPr>
                          <w:rFonts w:asciiTheme="majorHAnsi" w:hAnsiTheme="majorHAnsi"/>
                          <w:b/>
                          <w:bCs/>
                          <w:position w:val="9"/>
                          <w:sz w:val="24"/>
                        </w:rPr>
                        <w:t xml:space="preserve">     </w:t>
                      </w:r>
                      <w:r w:rsidR="00B31D0B" w:rsidRPr="004C321D">
                        <w:rPr>
                          <w:b/>
                          <w:bCs/>
                          <w:position w:val="9"/>
                          <w:sz w:val="18"/>
                          <w:szCs w:val="18"/>
                        </w:rPr>
                        <w:t>Oct 2013 – Mar 2015</w:t>
                      </w:r>
                    </w:p>
                    <w:p w14:paraId="705B5B61" w14:textId="3FE652C7" w:rsidR="006C5BAE" w:rsidRDefault="006C5BAE" w:rsidP="008C2B72">
                      <w:pPr>
                        <w:rPr>
                          <w:rFonts w:asciiTheme="majorHAnsi" w:hAnsiTheme="majorHAnsi"/>
                          <w:i/>
                          <w:iCs/>
                          <w:position w:val="9"/>
                          <w:sz w:val="20"/>
                          <w:szCs w:val="20"/>
                        </w:rPr>
                      </w:pPr>
                      <w:r w:rsidRPr="005D777D">
                        <w:rPr>
                          <w:rFonts w:asciiTheme="majorHAnsi" w:hAnsiTheme="majorHAnsi"/>
                          <w:i/>
                          <w:iCs/>
                          <w:position w:val="9"/>
                          <w:sz w:val="20"/>
                          <w:szCs w:val="20"/>
                        </w:rPr>
                        <w:t>Device Associate</w:t>
                      </w:r>
                    </w:p>
                    <w:p w14:paraId="15CB5524" w14:textId="208EE74B" w:rsidR="005D777D" w:rsidRPr="000F7A67" w:rsidRDefault="007538DD" w:rsidP="00C2600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426"/>
                        <w:rPr>
                          <w:position w:val="9"/>
                          <w:sz w:val="20"/>
                          <w:szCs w:val="20"/>
                        </w:rPr>
                      </w:pPr>
                      <w:r w:rsidRPr="00664FAB">
                        <w:rPr>
                          <w:position w:val="9"/>
                          <w:sz w:val="20"/>
                          <w:szCs w:val="20"/>
                        </w:rPr>
                        <w:t>Owned module-level testing for Amazon Fire Phone &amp; Kindle devices, automating key test cases to enhance release</w:t>
                      </w:r>
                      <w:r w:rsidR="000F7A67">
                        <w:rPr>
                          <w:position w:val="9"/>
                          <w:sz w:val="20"/>
                          <w:szCs w:val="20"/>
                        </w:rPr>
                        <w:t xml:space="preserve"> </w:t>
                      </w:r>
                      <w:r w:rsidRPr="000F7A67">
                        <w:rPr>
                          <w:rFonts w:asciiTheme="majorHAnsi" w:hAnsiTheme="majorHAnsi"/>
                          <w:i/>
                          <w:iCs/>
                          <w:position w:val="9"/>
                          <w:sz w:val="20"/>
                          <w:szCs w:val="20"/>
                        </w:rPr>
                        <w:t>quality.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F00D23">
        <w:rPr>
          <w:noProof/>
        </w:rPr>
        <mc:AlternateContent>
          <mc:Choice Requires="wps">
            <w:drawing>
              <wp:anchor distT="45720" distB="45720" distL="114300" distR="114300" simplePos="0" relativeHeight="251680895" behindDoc="0" locked="1" layoutInCell="1" allowOverlap="1" wp14:anchorId="2949B6FC" wp14:editId="7A086303">
                <wp:simplePos x="0" y="0"/>
                <wp:positionH relativeFrom="margin">
                  <wp:posOffset>4832985</wp:posOffset>
                </wp:positionH>
                <wp:positionV relativeFrom="margin">
                  <wp:posOffset>7052310</wp:posOffset>
                </wp:positionV>
                <wp:extent cx="2130425" cy="1246505"/>
                <wp:effectExtent l="0" t="0" r="0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0425" cy="1246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5A066F" w14:textId="77777777" w:rsidR="00F00D23" w:rsidRPr="00DB7C3E" w:rsidRDefault="00F00D23" w:rsidP="0065772F">
                            <w:pPr>
                              <w:pStyle w:val="Heading1"/>
                            </w:pPr>
                            <w:r w:rsidRPr="00DB7C3E">
                              <w:t>Education</w:t>
                            </w:r>
                          </w:p>
                          <w:p w14:paraId="19B5D506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428EEE1F" w14:textId="5E808854" w:rsidR="00AA4EB7" w:rsidRPr="00A818CB" w:rsidRDefault="008E02D7" w:rsidP="00224DEE">
                            <w:pPr>
                              <w:jc w:val="left"/>
                              <w:rPr>
                                <w:b/>
                                <w:bCs/>
                              </w:rPr>
                            </w:pPr>
                            <w:r w:rsidRPr="00A818CB">
                              <w:rPr>
                                <w:b/>
                                <w:bCs/>
                              </w:rPr>
                              <w:t>B. Tech</w:t>
                            </w:r>
                            <w:r w:rsidR="00AA4EB7" w:rsidRPr="00A818CB">
                              <w:rPr>
                                <w:b/>
                                <w:bCs/>
                              </w:rPr>
                              <w:t xml:space="preserve"> in Information Technology </w:t>
                            </w:r>
                          </w:p>
                          <w:p w14:paraId="4F02B5B5" w14:textId="77777777" w:rsidR="0055062C" w:rsidRDefault="0055062C" w:rsidP="0065772F">
                            <w:r>
                              <w:t xml:space="preserve">Anna University </w:t>
                            </w:r>
                          </w:p>
                          <w:p w14:paraId="13B6E7C3" w14:textId="2CB9828C" w:rsidR="00F00D23" w:rsidRPr="00CB28C9" w:rsidRDefault="00F00D23" w:rsidP="0065772F">
                            <w:r>
                              <w:t>20</w:t>
                            </w:r>
                            <w:r w:rsidR="00D503A5">
                              <w:t>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9B6FC" id="_x0000_s1029" type="#_x0000_t202" style="position:absolute;left:0;text-align:left;margin-left:380.55pt;margin-top:555.3pt;width:167.75pt;height:98.15pt;z-index:25168089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" filled="f" stroked="f">
                <v:textbox>
                  <w:txbxContent>
                    <w:p w14:paraId="755A066F" w14:textId="77777777" w:rsidR="00F00D23" w:rsidRPr="00DB7C3E" w:rsidRDefault="00F00D23" w:rsidP="0065772F">
                      <w:pPr>
                        <w:pStyle w:val="Heading1"/>
                      </w:pPr>
                      <w:r w:rsidRPr="00DB7C3E">
                        <w:t>Education</w:t>
                      </w:r>
                    </w:p>
                    <w:p w14:paraId="19B5D506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428EEE1F" w14:textId="5E808854" w:rsidR="00AA4EB7" w:rsidRPr="00A818CB" w:rsidRDefault="008E02D7" w:rsidP="00224DEE">
                      <w:pPr>
                        <w:jc w:val="left"/>
                        <w:rPr>
                          <w:b/>
                          <w:bCs/>
                        </w:rPr>
                      </w:pPr>
                      <w:r w:rsidRPr="00A818CB">
                        <w:rPr>
                          <w:b/>
                          <w:bCs/>
                        </w:rPr>
                        <w:t>B. Tech</w:t>
                      </w:r>
                      <w:r w:rsidR="00AA4EB7" w:rsidRPr="00A818CB">
                        <w:rPr>
                          <w:b/>
                          <w:bCs/>
                        </w:rPr>
                        <w:t xml:space="preserve"> in Information Technology </w:t>
                      </w:r>
                    </w:p>
                    <w:p w14:paraId="4F02B5B5" w14:textId="77777777" w:rsidR="0055062C" w:rsidRDefault="0055062C" w:rsidP="0065772F">
                      <w:r>
                        <w:t xml:space="preserve">Anna University </w:t>
                      </w:r>
                    </w:p>
                    <w:p w14:paraId="13B6E7C3" w14:textId="2CB9828C" w:rsidR="00F00D23" w:rsidRPr="00CB28C9" w:rsidRDefault="00F00D23" w:rsidP="0065772F">
                      <w:r>
                        <w:t>20</w:t>
                      </w:r>
                      <w:r w:rsidR="00D503A5">
                        <w:t>13</w:t>
                      </w:r>
                    </w:p>
                  </w:txbxContent>
                </v:textbox>
                <w10:wrap type="square" anchorx="margin" anchory="margin"/>
                <w10:anchorlock/>
              </v:shape>
            </w:pict>
          </mc:Fallback>
        </mc:AlternateContent>
      </w:r>
      <w:r w:rsidR="00F00D23">
        <w:rPr>
          <w:noProof/>
        </w:rPr>
        <mc:AlternateContent>
          <mc:Choice Requires="wps">
            <w:drawing>
              <wp:anchor distT="45720" distB="45720" distL="114300" distR="114300" simplePos="0" relativeHeight="251681279" behindDoc="0" locked="1" layoutInCell="1" allowOverlap="1" wp14:anchorId="1D643529" wp14:editId="440DCBCA">
                <wp:simplePos x="0" y="0"/>
                <wp:positionH relativeFrom="page">
                  <wp:posOffset>5271135</wp:posOffset>
                </wp:positionH>
                <wp:positionV relativeFrom="page">
                  <wp:posOffset>2237105</wp:posOffset>
                </wp:positionV>
                <wp:extent cx="2362200" cy="3768090"/>
                <wp:effectExtent l="0" t="0" r="0" b="381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0" cy="3768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CF8119" w14:textId="77777777" w:rsidR="00F00D23" w:rsidRPr="00DB7C3E" w:rsidRDefault="00F00D23" w:rsidP="0065772F">
                            <w:pPr>
                              <w:pStyle w:val="Heading1"/>
                            </w:pPr>
                            <w:r w:rsidRPr="00DB7C3E">
                              <w:t>Skills</w:t>
                            </w:r>
                          </w:p>
                          <w:p w14:paraId="269863F1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09A7A708" w14:textId="77777777" w:rsidR="00E775CE" w:rsidRDefault="00E775CE" w:rsidP="00E775CE">
                            <w:pPr>
                              <w:jc w:val="left"/>
                            </w:pPr>
                            <w:r w:rsidRPr="00E775CE">
                              <w:rPr>
                                <w:b/>
                                <w:bCs/>
                                <w:u w:val="single"/>
                              </w:rPr>
                              <w:t>Languages:</w:t>
                            </w:r>
                            <w:r>
                              <w:t xml:space="preserve"> C#, Java, Python,</w:t>
                            </w:r>
                          </w:p>
                          <w:p w14:paraId="7FBF8AA3" w14:textId="11E6CC18" w:rsidR="00E775CE" w:rsidRDefault="00E775CE" w:rsidP="00E775CE">
                            <w:pPr>
                              <w:jc w:val="left"/>
                            </w:pPr>
                            <w:r>
                              <w:t>JavaScript,</w:t>
                            </w:r>
                            <w:r w:rsidR="00D82E84">
                              <w:t xml:space="preserve"> Typescript</w:t>
                            </w:r>
                          </w:p>
                          <w:p w14:paraId="72368569" w14:textId="77777777" w:rsidR="00E775CE" w:rsidRDefault="00E775CE" w:rsidP="00E775CE">
                            <w:pPr>
                              <w:jc w:val="left"/>
                            </w:pPr>
                            <w:r w:rsidRPr="00E775CE">
                              <w:rPr>
                                <w:b/>
                                <w:bCs/>
                                <w:u w:val="single"/>
                              </w:rPr>
                              <w:t>AI &amp; Agents:</w:t>
                            </w:r>
                            <w:r>
                              <w:t xml:space="preserve"> Claude Agent SDK,</w:t>
                            </w:r>
                          </w:p>
                          <w:p w14:paraId="30A90ED9" w14:textId="52B14B66" w:rsidR="00E775CE" w:rsidRDefault="00E775CE" w:rsidP="00E775CE">
                            <w:pPr>
                              <w:jc w:val="left"/>
                            </w:pPr>
                            <w:r>
                              <w:t>AWS Bedrock, LangChain, RAG</w:t>
                            </w:r>
                            <w:r w:rsidR="00514A8A">
                              <w:t xml:space="preserve"> pipelines</w:t>
                            </w:r>
                          </w:p>
                          <w:p w14:paraId="2954E270" w14:textId="34BBD92A" w:rsidR="00E775CE" w:rsidRDefault="00E775CE" w:rsidP="00E775CE">
                            <w:pPr>
                              <w:jc w:val="left"/>
                            </w:pPr>
                            <w:r w:rsidRPr="00815342">
                              <w:rPr>
                                <w:b/>
                                <w:bCs/>
                                <w:u w:val="single"/>
                              </w:rPr>
                              <w:t>Frameworks:</w:t>
                            </w:r>
                            <w:r>
                              <w:t xml:space="preserve"> .NET Core,</w:t>
                            </w:r>
                            <w:r w:rsidR="00ED1583">
                              <w:t xml:space="preserve"> Spring </w:t>
                            </w:r>
                            <w:r w:rsidR="009D438C">
                              <w:t>Boot, Django</w:t>
                            </w:r>
                            <w:r>
                              <w:t>,</w:t>
                            </w:r>
                            <w:r w:rsidR="00DB683A">
                              <w:t xml:space="preserve"> </w:t>
                            </w:r>
                            <w:r>
                              <w:t>React, Angular, Node.js</w:t>
                            </w:r>
                          </w:p>
                          <w:p w14:paraId="387FB449" w14:textId="16DC1334" w:rsidR="00E775CE" w:rsidRDefault="00E775CE" w:rsidP="00E775CE">
                            <w:pPr>
                              <w:jc w:val="left"/>
                            </w:pPr>
                            <w:r w:rsidRPr="006344DD">
                              <w:rPr>
                                <w:b/>
                                <w:bCs/>
                                <w:u w:val="single"/>
                              </w:rPr>
                              <w:t>Cloud &amp; DevOps</w:t>
                            </w:r>
                            <w:r w:rsidRPr="00EA1621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Azure, GCP,</w:t>
                            </w:r>
                            <w:r w:rsidR="0008656C">
                              <w:t xml:space="preserve"> AWS</w:t>
                            </w:r>
                          </w:p>
                          <w:p w14:paraId="163426F2" w14:textId="0E9366B3" w:rsidR="00E775CE" w:rsidRDefault="00E775CE" w:rsidP="00E775CE">
                            <w:pPr>
                              <w:jc w:val="left"/>
                            </w:pPr>
                            <w:r>
                              <w:t>Kubernetes, Docker, Redis</w:t>
                            </w:r>
                            <w:r w:rsidR="0012082E">
                              <w:t>, Nginx</w:t>
                            </w:r>
                            <w:r w:rsidR="009622A9">
                              <w:t xml:space="preserve">, </w:t>
                            </w:r>
                            <w:r w:rsidR="009622A9" w:rsidRPr="009622A9">
                              <w:t>TeamCity, Azure DevOps, Git</w:t>
                            </w:r>
                          </w:p>
                          <w:p w14:paraId="69C6BDE5" w14:textId="77777777" w:rsidR="00E775CE" w:rsidRDefault="00E775CE" w:rsidP="00E775CE">
                            <w:pPr>
                              <w:jc w:val="left"/>
                            </w:pPr>
                            <w:r w:rsidRPr="00523241">
                              <w:rPr>
                                <w:b/>
                                <w:bCs/>
                                <w:u w:val="single"/>
                              </w:rPr>
                              <w:t>Data:</w:t>
                            </w:r>
                            <w:r>
                              <w:t xml:space="preserve"> PostgreSQL, Cosmos DB,</w:t>
                            </w:r>
                          </w:p>
                          <w:p w14:paraId="086FEBF0" w14:textId="77777777" w:rsidR="00E775CE" w:rsidRDefault="00E775CE" w:rsidP="00E775CE">
                            <w:pPr>
                              <w:jc w:val="left"/>
                            </w:pPr>
                            <w:r>
                              <w:t>Kafka, RabbitMQ</w:t>
                            </w:r>
                          </w:p>
                          <w:p w14:paraId="48BAFF53" w14:textId="77777777" w:rsidR="00E775CE" w:rsidRDefault="00E775CE" w:rsidP="00E775CE">
                            <w:pPr>
                              <w:jc w:val="left"/>
                            </w:pPr>
                            <w:r w:rsidRPr="006C19AA">
                              <w:rPr>
                                <w:b/>
                                <w:bCs/>
                                <w:u w:val="single"/>
                              </w:rPr>
                              <w:t>Observability:</w:t>
                            </w:r>
                            <w:r>
                              <w:t xml:space="preserve"> Prometheus,</w:t>
                            </w:r>
                          </w:p>
                          <w:p w14:paraId="74239038" w14:textId="48E1E247" w:rsidR="00F00D23" w:rsidRDefault="00E775CE" w:rsidP="00E775CE">
                            <w:pPr>
                              <w:jc w:val="left"/>
                            </w:pPr>
                            <w:r>
                              <w:t>Grafana, Datadog, Splunk</w:t>
                            </w:r>
                          </w:p>
                          <w:p w14:paraId="4C6C7B48" w14:textId="2C2FB0CE" w:rsidR="00A57851" w:rsidRPr="00DB7C3E" w:rsidRDefault="00A57851" w:rsidP="00E775CE">
                            <w:pPr>
                              <w:jc w:val="left"/>
                              <w:rPr>
                                <w:rFonts w:ascii="Source Sans Pro" w:hAnsi="Source Sans Pro"/>
                              </w:rPr>
                            </w:pPr>
                            <w:r w:rsidRPr="00D233BD">
                              <w:rPr>
                                <w:rFonts w:ascii="Source Sans Pro" w:hAnsi="Source Sans Pro"/>
                                <w:b/>
                                <w:bCs/>
                                <w:u w:val="single"/>
                              </w:rPr>
                              <w:t>Architecture:</w:t>
                            </w:r>
                            <w:r w:rsidRPr="00A57851">
                              <w:rPr>
                                <w:rFonts w:ascii="Source Sans Pro" w:hAnsi="Source Sans Pro"/>
                              </w:rPr>
                              <w:t> Microservices, Event-Driven, CQRS, Domain-Driven Design, SOLID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43529" id="_x0000_s1030" type="#_x0000_t202" style="position:absolute;left:0;text-align:left;margin-left:415.05pt;margin-top:176.15pt;width:186pt;height:296.7pt;z-index:251681279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" filled="f" stroked="f">
                <v:textbox>
                  <w:txbxContent>
                    <w:p w14:paraId="0FCF8119" w14:textId="77777777" w:rsidR="00F00D23" w:rsidRPr="00DB7C3E" w:rsidRDefault="00F00D23" w:rsidP="0065772F">
                      <w:pPr>
                        <w:pStyle w:val="Heading1"/>
                      </w:pPr>
                      <w:r w:rsidRPr="00DB7C3E">
                        <w:t>Skills</w:t>
                      </w:r>
                    </w:p>
                    <w:p w14:paraId="269863F1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09A7A708" w14:textId="77777777" w:rsidR="00E775CE" w:rsidRDefault="00E775CE" w:rsidP="00E775CE">
                      <w:pPr>
                        <w:jc w:val="left"/>
                      </w:pPr>
                      <w:r w:rsidRPr="00E775CE">
                        <w:rPr>
                          <w:b/>
                          <w:bCs/>
                          <w:u w:val="single"/>
                        </w:rPr>
                        <w:t>Languages:</w:t>
                      </w:r>
                      <w:r>
                        <w:t xml:space="preserve"> C#, Java, Python,</w:t>
                      </w:r>
                    </w:p>
                    <w:p w14:paraId="7FBF8AA3" w14:textId="11E6CC18" w:rsidR="00E775CE" w:rsidRDefault="00E775CE" w:rsidP="00E775CE">
                      <w:pPr>
                        <w:jc w:val="left"/>
                      </w:pPr>
                      <w:r>
                        <w:t>JavaScript,</w:t>
                      </w:r>
                      <w:r w:rsidR="00D82E84">
                        <w:t xml:space="preserve"> Typescript</w:t>
                      </w:r>
                    </w:p>
                    <w:p w14:paraId="72368569" w14:textId="77777777" w:rsidR="00E775CE" w:rsidRDefault="00E775CE" w:rsidP="00E775CE">
                      <w:pPr>
                        <w:jc w:val="left"/>
                      </w:pPr>
                      <w:r w:rsidRPr="00E775CE">
                        <w:rPr>
                          <w:b/>
                          <w:bCs/>
                          <w:u w:val="single"/>
                        </w:rPr>
                        <w:t>AI &amp; Agents:</w:t>
                      </w:r>
                      <w:r>
                        <w:t xml:space="preserve"> Claude Agent SDK,</w:t>
                      </w:r>
                    </w:p>
                    <w:p w14:paraId="30A90ED9" w14:textId="52B14B66" w:rsidR="00E775CE" w:rsidRDefault="00E775CE" w:rsidP="00E775CE">
                      <w:pPr>
                        <w:jc w:val="left"/>
                      </w:pPr>
                      <w:r>
                        <w:t>AWS Bedrock, LangChain, RAG</w:t>
                      </w:r>
                      <w:r w:rsidR="00514A8A">
                        <w:t xml:space="preserve"> pipelines</w:t>
                      </w:r>
                    </w:p>
                    <w:p w14:paraId="2954E270" w14:textId="34BBD92A" w:rsidR="00E775CE" w:rsidRDefault="00E775CE" w:rsidP="00E775CE">
                      <w:pPr>
                        <w:jc w:val="left"/>
                      </w:pPr>
                      <w:r w:rsidRPr="00815342">
                        <w:rPr>
                          <w:b/>
                          <w:bCs/>
                          <w:u w:val="single"/>
                        </w:rPr>
                        <w:t>Frameworks:</w:t>
                      </w:r>
                      <w:r>
                        <w:t xml:space="preserve"> .NET Core,</w:t>
                      </w:r>
                      <w:r w:rsidR="00ED1583">
                        <w:t xml:space="preserve"> Spring </w:t>
                      </w:r>
                      <w:r w:rsidR="009D438C">
                        <w:t>Boot, Django</w:t>
                      </w:r>
                      <w:r>
                        <w:t>,</w:t>
                      </w:r>
                      <w:r w:rsidR="00DB683A">
                        <w:t xml:space="preserve"> </w:t>
                      </w:r>
                      <w:r>
                        <w:t>React, Angular, Node.js</w:t>
                      </w:r>
                    </w:p>
                    <w:p w14:paraId="387FB449" w14:textId="16DC1334" w:rsidR="00E775CE" w:rsidRDefault="00E775CE" w:rsidP="00E775CE">
                      <w:pPr>
                        <w:jc w:val="left"/>
                      </w:pPr>
                      <w:r w:rsidRPr="006344DD">
                        <w:rPr>
                          <w:b/>
                          <w:bCs/>
                          <w:u w:val="single"/>
                        </w:rPr>
                        <w:t>Cloud &amp; DevOps</w:t>
                      </w:r>
                      <w:r w:rsidRPr="00EA1621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Azure, GCP,</w:t>
                      </w:r>
                      <w:r w:rsidR="0008656C">
                        <w:t xml:space="preserve"> AWS</w:t>
                      </w:r>
                    </w:p>
                    <w:p w14:paraId="163426F2" w14:textId="0E9366B3" w:rsidR="00E775CE" w:rsidRDefault="00E775CE" w:rsidP="00E775CE">
                      <w:pPr>
                        <w:jc w:val="left"/>
                      </w:pPr>
                      <w:r>
                        <w:t>Kubernetes, Docker, Redis</w:t>
                      </w:r>
                      <w:r w:rsidR="0012082E">
                        <w:t>, Nginx</w:t>
                      </w:r>
                      <w:r w:rsidR="009622A9">
                        <w:t xml:space="preserve">, </w:t>
                      </w:r>
                      <w:r w:rsidR="009622A9" w:rsidRPr="009622A9">
                        <w:t>TeamCity, Azure DevOps, Git</w:t>
                      </w:r>
                    </w:p>
                    <w:p w14:paraId="69C6BDE5" w14:textId="77777777" w:rsidR="00E775CE" w:rsidRDefault="00E775CE" w:rsidP="00E775CE">
                      <w:pPr>
                        <w:jc w:val="left"/>
                      </w:pPr>
                      <w:r w:rsidRPr="00523241">
                        <w:rPr>
                          <w:b/>
                          <w:bCs/>
                          <w:u w:val="single"/>
                        </w:rPr>
                        <w:t>Data:</w:t>
                      </w:r>
                      <w:r>
                        <w:t xml:space="preserve"> PostgreSQL, Cosmos DB,</w:t>
                      </w:r>
                    </w:p>
                    <w:p w14:paraId="086FEBF0" w14:textId="77777777" w:rsidR="00E775CE" w:rsidRDefault="00E775CE" w:rsidP="00E775CE">
                      <w:pPr>
                        <w:jc w:val="left"/>
                      </w:pPr>
                      <w:r>
                        <w:t>Kafka, RabbitMQ</w:t>
                      </w:r>
                    </w:p>
                    <w:p w14:paraId="48BAFF53" w14:textId="77777777" w:rsidR="00E775CE" w:rsidRDefault="00E775CE" w:rsidP="00E775CE">
                      <w:pPr>
                        <w:jc w:val="left"/>
                      </w:pPr>
                      <w:r w:rsidRPr="006C19AA">
                        <w:rPr>
                          <w:b/>
                          <w:bCs/>
                          <w:u w:val="single"/>
                        </w:rPr>
                        <w:t>Observability:</w:t>
                      </w:r>
                      <w:r>
                        <w:t xml:space="preserve"> Prometheus,</w:t>
                      </w:r>
                    </w:p>
                    <w:p w14:paraId="74239038" w14:textId="48E1E247" w:rsidR="00F00D23" w:rsidRDefault="00E775CE" w:rsidP="00E775CE">
                      <w:pPr>
                        <w:jc w:val="left"/>
                      </w:pPr>
                      <w:r>
                        <w:t>Grafana, Datadog, Splunk</w:t>
                      </w:r>
                    </w:p>
                    <w:p w14:paraId="4C6C7B48" w14:textId="2C2FB0CE" w:rsidR="00A57851" w:rsidRPr="00DB7C3E" w:rsidRDefault="00A57851" w:rsidP="00E775CE">
                      <w:pPr>
                        <w:jc w:val="left"/>
                        <w:rPr>
                          <w:rFonts w:ascii="Source Sans Pro" w:hAnsi="Source Sans Pro"/>
                        </w:rPr>
                      </w:pPr>
                      <w:r w:rsidRPr="00D233BD">
                        <w:rPr>
                          <w:rFonts w:ascii="Source Sans Pro" w:hAnsi="Source Sans Pro"/>
                          <w:b/>
                          <w:bCs/>
                          <w:u w:val="single"/>
                        </w:rPr>
                        <w:t>Architecture:</w:t>
                      </w:r>
                      <w:r w:rsidRPr="00A57851">
                        <w:rPr>
                          <w:rFonts w:ascii="Source Sans Pro" w:hAnsi="Source Sans Pro"/>
                        </w:rPr>
                        <w:t> Microservices, Event-Driven, CQRS, Domain-Driven Design, SOLID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F00D23"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82047" behindDoc="0" locked="1" layoutInCell="1" allowOverlap="1" wp14:anchorId="58C64CAE" wp14:editId="7BBEEE5F">
                <wp:simplePos x="0" y="0"/>
                <wp:positionH relativeFrom="page">
                  <wp:posOffset>5224145</wp:posOffset>
                </wp:positionH>
                <wp:positionV relativeFrom="page">
                  <wp:posOffset>2445385</wp:posOffset>
                </wp:positionV>
                <wp:extent cx="0" cy="7471410"/>
                <wp:effectExtent l="0" t="0" r="38100" b="34290"/>
                <wp:wrapNone/>
                <wp:docPr id="31" name="Straight Connector 3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7141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582C74" id="Straight Connector 31" o:spid="_x0000_s1026" alt="&quot;&quot;" style="position:absolute;z-index:25168204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11.35pt,192.55pt" to="411.35pt,78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" strokecolor="#737373 [1614]">
                <v:stroke joinstyle="miter"/>
                <w10:wrap anchorx="page" anchory="page"/>
                <w10:anchorlock/>
              </v:line>
            </w:pict>
          </mc:Fallback>
        </mc:AlternateContent>
      </w:r>
      <w:r w:rsidR="00F00D23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1" layoutInCell="1" allowOverlap="1" wp14:anchorId="0EE375BE" wp14:editId="31E972BA">
                <wp:simplePos x="0" y="0"/>
                <wp:positionH relativeFrom="page">
                  <wp:posOffset>5262880</wp:posOffset>
                </wp:positionH>
                <wp:positionV relativeFrom="page">
                  <wp:posOffset>8568690</wp:posOffset>
                </wp:positionV>
                <wp:extent cx="2221865" cy="1471930"/>
                <wp:effectExtent l="0" t="0" r="0" b="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1865" cy="1471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A856E2" w14:textId="77777777" w:rsidR="00F00D23" w:rsidRPr="000B296B" w:rsidRDefault="00F00D23" w:rsidP="000B296B">
                            <w:pPr>
                              <w:pStyle w:val="Heading1"/>
                            </w:pPr>
                            <w:r w:rsidRPr="000B296B">
                              <w:t xml:space="preserve">Professional </w:t>
                            </w:r>
                            <w:r w:rsidR="0065772F" w:rsidRPr="000B296B">
                              <w:t>Development</w:t>
                            </w:r>
                          </w:p>
                          <w:p w14:paraId="611A1B07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418BD05B" w14:textId="01E792A4" w:rsidR="00F00D23" w:rsidRPr="000B296B" w:rsidRDefault="000A2CBE" w:rsidP="000B296B">
                            <w:pPr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>Certification</w:t>
                            </w:r>
                          </w:p>
                          <w:p w14:paraId="7EF2764A" w14:textId="31CB79BA" w:rsidR="00F00D23" w:rsidRPr="000B296B" w:rsidRDefault="00573071" w:rsidP="00887F0B">
                            <w:pPr>
                              <w:jc w:val="left"/>
                            </w:pPr>
                            <w:r>
                              <w:t xml:space="preserve">Microsoft Certified: Azure Fundamentals (AZ-900) </w:t>
                            </w:r>
                            <w:r w:rsidR="00887F0B">
                              <w:br/>
                            </w:r>
                            <w:r>
                              <w:t xml:space="preserve"> 2022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375BE" id="_x0000_s1031" type="#_x0000_t202" style="position:absolute;left:0;text-align:left;margin-left:414.4pt;margin-top:674.7pt;width:174.95pt;height:115.9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" filled="f" stroked="f">
                <v:textbox>
                  <w:txbxContent>
                    <w:p w14:paraId="7CA856E2" w14:textId="77777777" w:rsidR="00F00D23" w:rsidRPr="000B296B" w:rsidRDefault="00F00D23" w:rsidP="000B296B">
                      <w:pPr>
                        <w:pStyle w:val="Heading1"/>
                      </w:pPr>
                      <w:r w:rsidRPr="000B296B">
                        <w:t xml:space="preserve">Professional </w:t>
                      </w:r>
                      <w:r w:rsidR="0065772F" w:rsidRPr="000B296B">
                        <w:t>Development</w:t>
                      </w:r>
                    </w:p>
                    <w:p w14:paraId="611A1B07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418BD05B" w14:textId="01E792A4" w:rsidR="00F00D23" w:rsidRPr="000B296B" w:rsidRDefault="000A2CBE" w:rsidP="000B296B">
                      <w:pPr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>Certification</w:t>
                      </w:r>
                    </w:p>
                    <w:p w14:paraId="7EF2764A" w14:textId="31CB79BA" w:rsidR="00F00D23" w:rsidRPr="000B296B" w:rsidRDefault="00573071" w:rsidP="00887F0B">
                      <w:pPr>
                        <w:jc w:val="left"/>
                      </w:pPr>
                      <w:r>
                        <w:t xml:space="preserve">Microsoft Certified: Azure Fundamentals (AZ-900) </w:t>
                      </w:r>
                      <w:r w:rsidR="00887F0B">
                        <w:br/>
                      </w:r>
                      <w:r>
                        <w:t xml:space="preserve"> 2022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F00D23">
        <w:rPr>
          <w:noProof/>
        </w:rPr>
        <mc:AlternateContent>
          <mc:Choice Requires="wps">
            <w:drawing>
              <wp:anchor distT="45720" distB="45720" distL="114300" distR="114300" simplePos="0" relativeHeight="251681023" behindDoc="0" locked="1" layoutInCell="1" allowOverlap="1" wp14:anchorId="7CA0AFAC" wp14:editId="591DB9DE">
                <wp:simplePos x="0" y="0"/>
                <wp:positionH relativeFrom="page">
                  <wp:posOffset>5290185</wp:posOffset>
                </wp:positionH>
                <wp:positionV relativeFrom="page">
                  <wp:posOffset>5924550</wp:posOffset>
                </wp:positionV>
                <wp:extent cx="2176145" cy="1590675"/>
                <wp:effectExtent l="0" t="0" r="0" b="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145" cy="1590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F3FE8E" w14:textId="77777777" w:rsidR="00F00D23" w:rsidRPr="000B296B" w:rsidRDefault="00F00D23" w:rsidP="000B296B">
                            <w:pPr>
                              <w:pStyle w:val="Heading1"/>
                            </w:pPr>
                            <w:r w:rsidRPr="000B296B">
                              <w:t>Achievements</w:t>
                            </w:r>
                          </w:p>
                          <w:p w14:paraId="3D7957EA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70967B28" w14:textId="77777777" w:rsidR="000560FB" w:rsidRPr="000F02BE" w:rsidRDefault="000560FB" w:rsidP="000B296B">
                            <w:pPr>
                              <w:rPr>
                                <w:rStyle w:val="Emphasis"/>
                                <w:u w:val="single"/>
                              </w:rPr>
                            </w:pPr>
                            <w:r w:rsidRPr="000F02BE">
                              <w:rPr>
                                <w:rStyle w:val="Emphasis"/>
                                <w:u w:val="single"/>
                              </w:rPr>
                              <w:t>Patent</w:t>
                            </w:r>
                          </w:p>
                          <w:p w14:paraId="1CFA58A4" w14:textId="3B321331" w:rsidR="00920374" w:rsidRDefault="00BA6D61" w:rsidP="00920374">
                            <w:pPr>
                              <w:jc w:val="left"/>
                            </w:pPr>
                            <w:r>
                              <w:t>Systems and Methods for Restricting Capture of Self-Portrait Images on Mobile Devices</w:t>
                            </w:r>
                            <w:r>
                              <w:br/>
                              <w:t xml:space="preserve">Patent No: 11528355 </w:t>
                            </w:r>
                          </w:p>
                          <w:p w14:paraId="07ACB6CD" w14:textId="280683C8" w:rsidR="00F00D23" w:rsidRPr="000B296B" w:rsidRDefault="00BA6D61" w:rsidP="000B296B">
                            <w:r>
                              <w:t>Issued: Dec 13, 2022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0AFAC" id="_x0000_s1032" type="#_x0000_t202" style="position:absolute;left:0;text-align:left;margin-left:416.55pt;margin-top:466.5pt;width:171.35pt;height:125.25pt;z-index:251681023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" filled="f" stroked="f">
                <v:textbox>
                  <w:txbxContent>
                    <w:p w14:paraId="3AF3FE8E" w14:textId="77777777" w:rsidR="00F00D23" w:rsidRPr="000B296B" w:rsidRDefault="00F00D23" w:rsidP="000B296B">
                      <w:pPr>
                        <w:pStyle w:val="Heading1"/>
                      </w:pPr>
                      <w:r w:rsidRPr="000B296B">
                        <w:t>Achievements</w:t>
                      </w:r>
                    </w:p>
                    <w:p w14:paraId="3D7957EA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70967B28" w14:textId="77777777" w:rsidR="000560FB" w:rsidRPr="000F02BE" w:rsidRDefault="000560FB" w:rsidP="000B296B">
                      <w:pPr>
                        <w:rPr>
                          <w:rStyle w:val="Emphasis"/>
                          <w:u w:val="single"/>
                        </w:rPr>
                      </w:pPr>
                      <w:r w:rsidRPr="000F02BE">
                        <w:rPr>
                          <w:rStyle w:val="Emphasis"/>
                          <w:u w:val="single"/>
                        </w:rPr>
                        <w:t>Patent</w:t>
                      </w:r>
                    </w:p>
                    <w:p w14:paraId="1CFA58A4" w14:textId="3B321331" w:rsidR="00920374" w:rsidRDefault="00BA6D61" w:rsidP="00920374">
                      <w:pPr>
                        <w:jc w:val="left"/>
                      </w:pPr>
                      <w:r>
                        <w:t>Systems and Methods for Restricting Capture of Self-Portrait Images on Mobile Devices</w:t>
                      </w:r>
                      <w:r>
                        <w:br/>
                        <w:t xml:space="preserve">Patent No: 11528355 </w:t>
                      </w:r>
                    </w:p>
                    <w:p w14:paraId="07ACB6CD" w14:textId="280683C8" w:rsidR="00F00D23" w:rsidRPr="000B296B" w:rsidRDefault="00BA6D61" w:rsidP="000B296B">
                      <w:r>
                        <w:t>Issued: Dec 13, 2022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sectPr w:rsidR="00F00D23" w:rsidSect="00937FCB">
      <w:pgSz w:w="12240" w:h="15840" w:code="1"/>
      <w:pgMar w:top="567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31EE2D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3EAA5D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A8638F"/>
    <w:multiLevelType w:val="hybridMultilevel"/>
    <w:tmpl w:val="EDF2F1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0752C"/>
    <w:multiLevelType w:val="hybridMultilevel"/>
    <w:tmpl w:val="A8A41582"/>
    <w:lvl w:ilvl="0" w:tplc="85382E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A5FEB"/>
    <w:multiLevelType w:val="hybridMultilevel"/>
    <w:tmpl w:val="18DCF5E8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216108F"/>
    <w:multiLevelType w:val="hybridMultilevel"/>
    <w:tmpl w:val="568EE7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E32465"/>
    <w:multiLevelType w:val="hybridMultilevel"/>
    <w:tmpl w:val="993E7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808914">
    <w:abstractNumId w:val="3"/>
  </w:num>
  <w:num w:numId="2" w16cid:durableId="505023288">
    <w:abstractNumId w:val="5"/>
  </w:num>
  <w:num w:numId="3" w16cid:durableId="313024574">
    <w:abstractNumId w:val="7"/>
  </w:num>
  <w:num w:numId="4" w16cid:durableId="1052733521">
    <w:abstractNumId w:val="1"/>
  </w:num>
  <w:num w:numId="5" w16cid:durableId="1824347043">
    <w:abstractNumId w:val="0"/>
  </w:num>
  <w:num w:numId="6" w16cid:durableId="407188197">
    <w:abstractNumId w:val="4"/>
  </w:num>
  <w:num w:numId="7" w16cid:durableId="496726745">
    <w:abstractNumId w:val="6"/>
  </w:num>
  <w:num w:numId="8" w16cid:durableId="374889841">
    <w:abstractNumId w:val="8"/>
  </w:num>
  <w:num w:numId="9" w16cid:durableId="2028286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1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4C1"/>
    <w:rsid w:val="00014529"/>
    <w:rsid w:val="00021D70"/>
    <w:rsid w:val="00022580"/>
    <w:rsid w:val="00031F75"/>
    <w:rsid w:val="00032185"/>
    <w:rsid w:val="00036F36"/>
    <w:rsid w:val="0003764C"/>
    <w:rsid w:val="000429E8"/>
    <w:rsid w:val="000560FB"/>
    <w:rsid w:val="0006738A"/>
    <w:rsid w:val="00072D85"/>
    <w:rsid w:val="000811F5"/>
    <w:rsid w:val="0008656C"/>
    <w:rsid w:val="00091A41"/>
    <w:rsid w:val="00095C65"/>
    <w:rsid w:val="000A084B"/>
    <w:rsid w:val="000A2CBE"/>
    <w:rsid w:val="000A7ED7"/>
    <w:rsid w:val="000B296B"/>
    <w:rsid w:val="000B4F36"/>
    <w:rsid w:val="000B5626"/>
    <w:rsid w:val="000B5697"/>
    <w:rsid w:val="000B5F5C"/>
    <w:rsid w:val="000B6EAD"/>
    <w:rsid w:val="000F02BE"/>
    <w:rsid w:val="000F7A67"/>
    <w:rsid w:val="001173DF"/>
    <w:rsid w:val="0012082E"/>
    <w:rsid w:val="0012175E"/>
    <w:rsid w:val="00122C81"/>
    <w:rsid w:val="0013031A"/>
    <w:rsid w:val="001346DD"/>
    <w:rsid w:val="00161D19"/>
    <w:rsid w:val="00170B43"/>
    <w:rsid w:val="00174664"/>
    <w:rsid w:val="0017577C"/>
    <w:rsid w:val="00176954"/>
    <w:rsid w:val="00177B28"/>
    <w:rsid w:val="00185888"/>
    <w:rsid w:val="001C5E52"/>
    <w:rsid w:val="001E501D"/>
    <w:rsid w:val="00206C33"/>
    <w:rsid w:val="0020706D"/>
    <w:rsid w:val="0021183F"/>
    <w:rsid w:val="00224A0C"/>
    <w:rsid w:val="00224DEE"/>
    <w:rsid w:val="00227151"/>
    <w:rsid w:val="00243F28"/>
    <w:rsid w:val="0024585F"/>
    <w:rsid w:val="00257458"/>
    <w:rsid w:val="00266CCB"/>
    <w:rsid w:val="0027097E"/>
    <w:rsid w:val="00283052"/>
    <w:rsid w:val="002907F5"/>
    <w:rsid w:val="002978D2"/>
    <w:rsid w:val="002A0907"/>
    <w:rsid w:val="002A23A6"/>
    <w:rsid w:val="002A38D2"/>
    <w:rsid w:val="002A70DE"/>
    <w:rsid w:val="002B0629"/>
    <w:rsid w:val="002B2893"/>
    <w:rsid w:val="002C581F"/>
    <w:rsid w:val="002D56C3"/>
    <w:rsid w:val="002D706C"/>
    <w:rsid w:val="002E432C"/>
    <w:rsid w:val="002E5EF5"/>
    <w:rsid w:val="002E6BF1"/>
    <w:rsid w:val="002F2ECC"/>
    <w:rsid w:val="002F4DF2"/>
    <w:rsid w:val="00300958"/>
    <w:rsid w:val="0030223E"/>
    <w:rsid w:val="00303AD3"/>
    <w:rsid w:val="00307FD9"/>
    <w:rsid w:val="00313787"/>
    <w:rsid w:val="0032072C"/>
    <w:rsid w:val="003217E9"/>
    <w:rsid w:val="003269E0"/>
    <w:rsid w:val="003273EC"/>
    <w:rsid w:val="00334B87"/>
    <w:rsid w:val="00342A90"/>
    <w:rsid w:val="003449BC"/>
    <w:rsid w:val="003450B1"/>
    <w:rsid w:val="00356D7D"/>
    <w:rsid w:val="003572B8"/>
    <w:rsid w:val="00362431"/>
    <w:rsid w:val="0037036D"/>
    <w:rsid w:val="003747C4"/>
    <w:rsid w:val="00374892"/>
    <w:rsid w:val="00375F2A"/>
    <w:rsid w:val="003805ED"/>
    <w:rsid w:val="00382A26"/>
    <w:rsid w:val="00384B19"/>
    <w:rsid w:val="003854C1"/>
    <w:rsid w:val="003905A5"/>
    <w:rsid w:val="003936A8"/>
    <w:rsid w:val="00397D76"/>
    <w:rsid w:val="003A087E"/>
    <w:rsid w:val="003A1C4E"/>
    <w:rsid w:val="003A3737"/>
    <w:rsid w:val="003A4E29"/>
    <w:rsid w:val="003B0C50"/>
    <w:rsid w:val="003C6102"/>
    <w:rsid w:val="003D10AC"/>
    <w:rsid w:val="003D16F8"/>
    <w:rsid w:val="003D331F"/>
    <w:rsid w:val="003D346C"/>
    <w:rsid w:val="003D3987"/>
    <w:rsid w:val="003D3C07"/>
    <w:rsid w:val="003F1ADA"/>
    <w:rsid w:val="003F293F"/>
    <w:rsid w:val="003F5C0F"/>
    <w:rsid w:val="003F6959"/>
    <w:rsid w:val="00411429"/>
    <w:rsid w:val="004132C1"/>
    <w:rsid w:val="00417043"/>
    <w:rsid w:val="0042422C"/>
    <w:rsid w:val="00425671"/>
    <w:rsid w:val="00427C8E"/>
    <w:rsid w:val="0044718E"/>
    <w:rsid w:val="004568AD"/>
    <w:rsid w:val="004649D1"/>
    <w:rsid w:val="0047020C"/>
    <w:rsid w:val="00473A63"/>
    <w:rsid w:val="0047484C"/>
    <w:rsid w:val="004756F3"/>
    <w:rsid w:val="00476FC3"/>
    <w:rsid w:val="00495C10"/>
    <w:rsid w:val="004A4229"/>
    <w:rsid w:val="004B1A4A"/>
    <w:rsid w:val="004B79F8"/>
    <w:rsid w:val="004C0DB9"/>
    <w:rsid w:val="004C321D"/>
    <w:rsid w:val="004C3C29"/>
    <w:rsid w:val="004E2DD8"/>
    <w:rsid w:val="004E3F56"/>
    <w:rsid w:val="004F3FAB"/>
    <w:rsid w:val="004F625C"/>
    <w:rsid w:val="00506683"/>
    <w:rsid w:val="005103A1"/>
    <w:rsid w:val="00513E7B"/>
    <w:rsid w:val="00514A8A"/>
    <w:rsid w:val="00515A1C"/>
    <w:rsid w:val="00523241"/>
    <w:rsid w:val="005273D4"/>
    <w:rsid w:val="00527443"/>
    <w:rsid w:val="0055062C"/>
    <w:rsid w:val="0055578F"/>
    <w:rsid w:val="0055754E"/>
    <w:rsid w:val="00571059"/>
    <w:rsid w:val="00573071"/>
    <w:rsid w:val="005831CA"/>
    <w:rsid w:val="00585C4D"/>
    <w:rsid w:val="005933EA"/>
    <w:rsid w:val="0059560C"/>
    <w:rsid w:val="0059592D"/>
    <w:rsid w:val="00597CC2"/>
    <w:rsid w:val="005A3039"/>
    <w:rsid w:val="005A3B0F"/>
    <w:rsid w:val="005A7CC7"/>
    <w:rsid w:val="005D2F97"/>
    <w:rsid w:val="005D6C60"/>
    <w:rsid w:val="005D777D"/>
    <w:rsid w:val="005D7CA2"/>
    <w:rsid w:val="005E0F86"/>
    <w:rsid w:val="005E3E66"/>
    <w:rsid w:val="005E6DC8"/>
    <w:rsid w:val="005F16D4"/>
    <w:rsid w:val="005F3EBE"/>
    <w:rsid w:val="005F6FF0"/>
    <w:rsid w:val="005F73C2"/>
    <w:rsid w:val="0061410C"/>
    <w:rsid w:val="00617215"/>
    <w:rsid w:val="00621B2E"/>
    <w:rsid w:val="006344DD"/>
    <w:rsid w:val="00636E3B"/>
    <w:rsid w:val="00637FDC"/>
    <w:rsid w:val="00644244"/>
    <w:rsid w:val="006444E5"/>
    <w:rsid w:val="0065653D"/>
    <w:rsid w:val="0065772F"/>
    <w:rsid w:val="00664FAB"/>
    <w:rsid w:val="00667350"/>
    <w:rsid w:val="006A1D0E"/>
    <w:rsid w:val="006A5ABA"/>
    <w:rsid w:val="006B7891"/>
    <w:rsid w:val="006C19AA"/>
    <w:rsid w:val="006C5BAE"/>
    <w:rsid w:val="006F0273"/>
    <w:rsid w:val="0071059B"/>
    <w:rsid w:val="00710962"/>
    <w:rsid w:val="00727CB2"/>
    <w:rsid w:val="00735D34"/>
    <w:rsid w:val="00744C3A"/>
    <w:rsid w:val="00744FB4"/>
    <w:rsid w:val="007538DD"/>
    <w:rsid w:val="00772B75"/>
    <w:rsid w:val="00776FE0"/>
    <w:rsid w:val="007809B6"/>
    <w:rsid w:val="007A3C8C"/>
    <w:rsid w:val="007B279C"/>
    <w:rsid w:val="007B40E8"/>
    <w:rsid w:val="007C1B2D"/>
    <w:rsid w:val="007D2305"/>
    <w:rsid w:val="007D4BB7"/>
    <w:rsid w:val="007E600B"/>
    <w:rsid w:val="007F3B35"/>
    <w:rsid w:val="007F6E4F"/>
    <w:rsid w:val="008079F7"/>
    <w:rsid w:val="00813B6C"/>
    <w:rsid w:val="00815342"/>
    <w:rsid w:val="00822140"/>
    <w:rsid w:val="0082232D"/>
    <w:rsid w:val="00841BBD"/>
    <w:rsid w:val="00851654"/>
    <w:rsid w:val="00860D16"/>
    <w:rsid w:val="00862E37"/>
    <w:rsid w:val="00873202"/>
    <w:rsid w:val="00887F0B"/>
    <w:rsid w:val="00890C20"/>
    <w:rsid w:val="0089111C"/>
    <w:rsid w:val="008A17DA"/>
    <w:rsid w:val="008A1A01"/>
    <w:rsid w:val="008B41BD"/>
    <w:rsid w:val="008B5027"/>
    <w:rsid w:val="008B5FA4"/>
    <w:rsid w:val="008B63A0"/>
    <w:rsid w:val="008C2667"/>
    <w:rsid w:val="008C2B72"/>
    <w:rsid w:val="008C57C3"/>
    <w:rsid w:val="008E02D7"/>
    <w:rsid w:val="008F53F9"/>
    <w:rsid w:val="00920374"/>
    <w:rsid w:val="00930110"/>
    <w:rsid w:val="0093170B"/>
    <w:rsid w:val="0093443E"/>
    <w:rsid w:val="00937FCB"/>
    <w:rsid w:val="009428AF"/>
    <w:rsid w:val="009459AB"/>
    <w:rsid w:val="0095322D"/>
    <w:rsid w:val="009622A9"/>
    <w:rsid w:val="009A65AA"/>
    <w:rsid w:val="009A74DF"/>
    <w:rsid w:val="009B42C8"/>
    <w:rsid w:val="009D438C"/>
    <w:rsid w:val="009D580B"/>
    <w:rsid w:val="009E49B3"/>
    <w:rsid w:val="009F3E84"/>
    <w:rsid w:val="009F7DBF"/>
    <w:rsid w:val="00A141B3"/>
    <w:rsid w:val="00A23D13"/>
    <w:rsid w:val="00A24BAB"/>
    <w:rsid w:val="00A43764"/>
    <w:rsid w:val="00A4544A"/>
    <w:rsid w:val="00A45452"/>
    <w:rsid w:val="00A505D6"/>
    <w:rsid w:val="00A57851"/>
    <w:rsid w:val="00A775A9"/>
    <w:rsid w:val="00A818CB"/>
    <w:rsid w:val="00A82332"/>
    <w:rsid w:val="00A90E48"/>
    <w:rsid w:val="00AA1A41"/>
    <w:rsid w:val="00AA2AE3"/>
    <w:rsid w:val="00AA4EB7"/>
    <w:rsid w:val="00AC301F"/>
    <w:rsid w:val="00AC4D65"/>
    <w:rsid w:val="00AD4CA3"/>
    <w:rsid w:val="00AE34FE"/>
    <w:rsid w:val="00AE3C25"/>
    <w:rsid w:val="00AE3DA9"/>
    <w:rsid w:val="00AF6D07"/>
    <w:rsid w:val="00B00999"/>
    <w:rsid w:val="00B03055"/>
    <w:rsid w:val="00B04576"/>
    <w:rsid w:val="00B31D0B"/>
    <w:rsid w:val="00B3629A"/>
    <w:rsid w:val="00B5033B"/>
    <w:rsid w:val="00B52AE8"/>
    <w:rsid w:val="00B55C57"/>
    <w:rsid w:val="00B63FD0"/>
    <w:rsid w:val="00B64679"/>
    <w:rsid w:val="00B720CD"/>
    <w:rsid w:val="00B95DE4"/>
    <w:rsid w:val="00BA39E2"/>
    <w:rsid w:val="00BA6D61"/>
    <w:rsid w:val="00BC2610"/>
    <w:rsid w:val="00BE3B1B"/>
    <w:rsid w:val="00BE7944"/>
    <w:rsid w:val="00BF10F6"/>
    <w:rsid w:val="00BF786E"/>
    <w:rsid w:val="00C014C0"/>
    <w:rsid w:val="00C051E3"/>
    <w:rsid w:val="00C162FE"/>
    <w:rsid w:val="00C175B0"/>
    <w:rsid w:val="00C23E71"/>
    <w:rsid w:val="00C26004"/>
    <w:rsid w:val="00C3048F"/>
    <w:rsid w:val="00C33E6B"/>
    <w:rsid w:val="00C3524A"/>
    <w:rsid w:val="00C43CF1"/>
    <w:rsid w:val="00C57CE4"/>
    <w:rsid w:val="00C64726"/>
    <w:rsid w:val="00C661A1"/>
    <w:rsid w:val="00C75074"/>
    <w:rsid w:val="00C76FBE"/>
    <w:rsid w:val="00C822C6"/>
    <w:rsid w:val="00CA0C28"/>
    <w:rsid w:val="00CA6C41"/>
    <w:rsid w:val="00CB28C9"/>
    <w:rsid w:val="00CB4CA0"/>
    <w:rsid w:val="00CC2631"/>
    <w:rsid w:val="00CC5BD5"/>
    <w:rsid w:val="00CD4321"/>
    <w:rsid w:val="00D031D3"/>
    <w:rsid w:val="00D1720F"/>
    <w:rsid w:val="00D17C53"/>
    <w:rsid w:val="00D17F45"/>
    <w:rsid w:val="00D20A76"/>
    <w:rsid w:val="00D233BD"/>
    <w:rsid w:val="00D4650F"/>
    <w:rsid w:val="00D503A5"/>
    <w:rsid w:val="00D507BA"/>
    <w:rsid w:val="00D64621"/>
    <w:rsid w:val="00D64F03"/>
    <w:rsid w:val="00D70666"/>
    <w:rsid w:val="00D82E84"/>
    <w:rsid w:val="00D920AB"/>
    <w:rsid w:val="00D92199"/>
    <w:rsid w:val="00D9695B"/>
    <w:rsid w:val="00D97291"/>
    <w:rsid w:val="00DB683A"/>
    <w:rsid w:val="00DD003B"/>
    <w:rsid w:val="00DF2B1E"/>
    <w:rsid w:val="00DF528B"/>
    <w:rsid w:val="00E16069"/>
    <w:rsid w:val="00E23469"/>
    <w:rsid w:val="00E240F4"/>
    <w:rsid w:val="00E60BEA"/>
    <w:rsid w:val="00E66ADC"/>
    <w:rsid w:val="00E70E94"/>
    <w:rsid w:val="00E724A0"/>
    <w:rsid w:val="00E775CE"/>
    <w:rsid w:val="00E96396"/>
    <w:rsid w:val="00EA1621"/>
    <w:rsid w:val="00EA651B"/>
    <w:rsid w:val="00EB3841"/>
    <w:rsid w:val="00EC2BEA"/>
    <w:rsid w:val="00EC57E8"/>
    <w:rsid w:val="00ED1583"/>
    <w:rsid w:val="00ED1EC8"/>
    <w:rsid w:val="00EF12CA"/>
    <w:rsid w:val="00EF2717"/>
    <w:rsid w:val="00EF6F27"/>
    <w:rsid w:val="00F00D23"/>
    <w:rsid w:val="00F04125"/>
    <w:rsid w:val="00F06F30"/>
    <w:rsid w:val="00F17874"/>
    <w:rsid w:val="00F6163A"/>
    <w:rsid w:val="00F622BA"/>
    <w:rsid w:val="00F64F66"/>
    <w:rsid w:val="00F73259"/>
    <w:rsid w:val="00F73851"/>
    <w:rsid w:val="00F801AA"/>
    <w:rsid w:val="00FA5CE3"/>
    <w:rsid w:val="00FB2F20"/>
    <w:rsid w:val="00FB3052"/>
    <w:rsid w:val="00FB7CFD"/>
    <w:rsid w:val="00FD5A08"/>
    <w:rsid w:val="00FD6718"/>
    <w:rsid w:val="00FE794C"/>
    <w:rsid w:val="00FF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16357"/>
  <w15:chartTrackingRefBased/>
  <w15:docId w15:val="{6D606F88-99BB-48C9-BBA4-762A8D58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DA9"/>
    <w:pPr>
      <w:spacing w:after="0" w:line="240" w:lineRule="auto"/>
      <w:jc w:val="both"/>
    </w:pPr>
    <w:rPr>
      <w:rFonts w:cs="Open Sans"/>
      <w:color w:val="747474" w:themeColor="background2" w:themeShade="80"/>
      <w:position w:val="8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296B"/>
    <w:pPr>
      <w:jc w:val="left"/>
      <w:outlineLvl w:val="0"/>
    </w:pPr>
    <w:rPr>
      <w:rFonts w:asciiTheme="majorHAnsi" w:hAnsiTheme="majorHAnsi"/>
      <w:b/>
      <w:caps/>
      <w:color w:val="000000" w:themeColor="text1"/>
      <w:spacing w:val="20"/>
      <w:kern w:val="48"/>
      <w:position w:val="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65772F"/>
    <w:pPr>
      <w:spacing w:after="80"/>
      <w:outlineLvl w:val="1"/>
    </w:pPr>
    <w:rPr>
      <w:rFonts w:asciiTheme="majorHAnsi" w:hAnsiTheme="majorHAnsi"/>
      <w:b/>
      <w:position w:val="9"/>
      <w:sz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0B296B"/>
    <w:pPr>
      <w:spacing w:after="80"/>
      <w:outlineLvl w:val="2"/>
    </w:pPr>
    <w:rPr>
      <w:rFonts w:asciiTheme="majorHAnsi" w:hAnsiTheme="majorHAnsi"/>
      <w:position w:val="9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94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00D23"/>
    <w:pPr>
      <w:ind w:left="360"/>
    </w:pPr>
    <w:rPr>
      <w:rFonts w:asciiTheme="majorHAnsi" w:hAnsiTheme="majorHAnsi"/>
      <w:b/>
      <w:caps/>
      <w:color w:val="000000" w:themeColor="text1"/>
      <w:spacing w:val="20"/>
      <w:position w:val="0"/>
      <w:sz w:val="48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00D23"/>
    <w:rPr>
      <w:rFonts w:asciiTheme="majorHAnsi" w:hAnsiTheme="majorHAnsi" w:cs="Open Sans"/>
      <w:b/>
      <w:caps/>
      <w:color w:val="000000" w:themeColor="text1"/>
      <w:spacing w:val="20"/>
      <w:sz w:val="48"/>
      <w:szCs w:val="4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D23"/>
    <w:pPr>
      <w:spacing w:after="160"/>
      <w:ind w:left="360"/>
      <w:jc w:val="left"/>
    </w:pPr>
    <w:rPr>
      <w:rFonts w:asciiTheme="majorHAnsi" w:hAnsiTheme="majorHAnsi"/>
      <w:caps/>
      <w:color w:val="3A3A3A" w:themeColor="background2" w:themeShade="40"/>
      <w:spacing w:val="80"/>
      <w:kern w:val="144"/>
      <w:position w:val="0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D23"/>
    <w:rPr>
      <w:rFonts w:asciiTheme="majorHAnsi" w:hAnsiTheme="majorHAnsi" w:cs="Open Sans"/>
      <w:caps/>
      <w:color w:val="3A3A3A" w:themeColor="background2" w:themeShade="40"/>
      <w:spacing w:val="80"/>
      <w:kern w:val="144"/>
      <w:sz w:val="28"/>
      <w:szCs w:val="24"/>
      <w:lang w:val="en-US"/>
    </w:rPr>
  </w:style>
  <w:style w:type="paragraph" w:customStyle="1" w:styleId="Contactinfo">
    <w:name w:val="Contact info"/>
    <w:basedOn w:val="Normal"/>
    <w:qFormat/>
    <w:rsid w:val="00AE3DA9"/>
    <w:rPr>
      <w:position w:val="12"/>
      <w:szCs w:val="22"/>
    </w:rPr>
  </w:style>
  <w:style w:type="paragraph" w:styleId="Closing">
    <w:name w:val="Closing"/>
    <w:basedOn w:val="Normal"/>
    <w:link w:val="ClosingChar"/>
    <w:uiPriority w:val="99"/>
    <w:semiHidden/>
    <w:rsid w:val="0055578F"/>
  </w:style>
  <w:style w:type="character" w:customStyle="1" w:styleId="ClosingChar">
    <w:name w:val="Closing Char"/>
    <w:basedOn w:val="DefaultParagraphFont"/>
    <w:link w:val="Closing"/>
    <w:uiPriority w:val="99"/>
    <w:semiHidden/>
    <w:rsid w:val="00307FD9"/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55578F"/>
  </w:style>
  <w:style w:type="character" w:customStyle="1" w:styleId="SignatureChar">
    <w:name w:val="Signature Char"/>
    <w:basedOn w:val="DefaultParagraphFont"/>
    <w:link w:val="Signature"/>
    <w:uiPriority w:val="99"/>
    <w:semiHidden/>
    <w:rsid w:val="00307FD9"/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B296B"/>
    <w:rPr>
      <w:rFonts w:asciiTheme="majorHAnsi" w:hAnsiTheme="majorHAnsi" w:cs="Open Sans"/>
      <w:b/>
      <w:caps/>
      <w:color w:val="000000" w:themeColor="text1"/>
      <w:spacing w:val="20"/>
      <w:kern w:val="48"/>
      <w:position w:val="9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5772F"/>
    <w:rPr>
      <w:rFonts w:asciiTheme="majorHAnsi" w:hAnsiTheme="majorHAnsi" w:cs="Open Sans"/>
      <w:b/>
      <w:color w:val="747474" w:themeColor="background2" w:themeShade="80"/>
      <w:position w:val="9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B296B"/>
    <w:rPr>
      <w:rFonts w:asciiTheme="majorHAnsi" w:hAnsiTheme="majorHAnsi" w:cs="Open Sans"/>
      <w:color w:val="747474" w:themeColor="background2" w:themeShade="80"/>
      <w:position w:val="9"/>
      <w:lang w:val="en-US"/>
    </w:rPr>
  </w:style>
  <w:style w:type="paragraph" w:styleId="ListBullet">
    <w:name w:val="List Bullet"/>
    <w:basedOn w:val="Normal"/>
    <w:uiPriority w:val="99"/>
    <w:rsid w:val="000B296B"/>
    <w:pPr>
      <w:numPr>
        <w:numId w:val="1"/>
      </w:numPr>
    </w:pPr>
    <w:rPr>
      <w:position w:val="9"/>
      <w:szCs w:val="22"/>
    </w:rPr>
  </w:style>
  <w:style w:type="character" w:styleId="Emphasis">
    <w:name w:val="Emphasis"/>
    <w:basedOn w:val="DefaultParagraphFont"/>
    <w:uiPriority w:val="20"/>
    <w:qFormat/>
    <w:rsid w:val="0065772F"/>
    <w:rPr>
      <w:b/>
      <w:i w:val="0"/>
      <w:iCs/>
    </w:rPr>
  </w:style>
  <w:style w:type="paragraph" w:styleId="ListBullet2">
    <w:name w:val="List Bullet 2"/>
    <w:basedOn w:val="Normal"/>
    <w:uiPriority w:val="99"/>
    <w:rsid w:val="000B296B"/>
    <w:pPr>
      <w:numPr>
        <w:numId w:val="5"/>
      </w:numPr>
      <w:ind w:left="360"/>
      <w:contextualSpacing/>
    </w:pPr>
  </w:style>
  <w:style w:type="paragraph" w:customStyle="1" w:styleId="Smallspace">
    <w:name w:val="Small space"/>
    <w:basedOn w:val="Normal"/>
    <w:qFormat/>
    <w:rsid w:val="00AE3DA9"/>
    <w:rPr>
      <w:sz w:val="6"/>
    </w:rPr>
  </w:style>
  <w:style w:type="character" w:customStyle="1" w:styleId="Gray">
    <w:name w:val="Gray"/>
    <w:uiPriority w:val="1"/>
    <w:qFormat/>
    <w:rsid w:val="000B296B"/>
    <w:rPr>
      <w:color w:val="595959" w:themeColor="text1" w:themeTint="A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4.sv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sv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sv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sv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hanRaj.Senthilnath\AppData\Roaming\Microsoft\Templates\Simple%20senior%20software%20enginee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1">
      <a:majorFont>
        <a:latin typeface="Source Sans pro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92AF9E0A-AFA7-42B2-ACC9-13B47C41059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1FAD4F-D6E5-4938-BEDF-CF8A6D29F4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49D908-B78F-43EA-9FB3-6D18D4F5E8B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777CDB-9867-40F2-9BF9-CB60FF0B9A7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senior software engineer resume</Template>
  <TotalTime>278</TotalTime>
  <Pages>1</Pages>
  <Words>11</Words>
  <Characters>73</Characters>
  <Application>Microsoft Office Word</Application>
  <DocSecurity>2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Raj Senthilnathan</dc:creator>
  <cp:keywords/>
  <dc:description/>
  <cp:lastModifiedBy>Mohan Raj Senthilnathan</cp:lastModifiedBy>
  <cp:revision>392</cp:revision>
  <cp:lastPrinted>2026-04-30T04:31:00Z</cp:lastPrinted>
  <dcterms:created xsi:type="dcterms:W3CDTF">2026-04-30T02:30:00Z</dcterms:created>
  <dcterms:modified xsi:type="dcterms:W3CDTF">2026-07-15T06:40:00Z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